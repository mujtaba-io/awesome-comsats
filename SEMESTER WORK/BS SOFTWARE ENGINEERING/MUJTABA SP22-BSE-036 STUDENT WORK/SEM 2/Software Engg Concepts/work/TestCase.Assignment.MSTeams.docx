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00140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25C9E54A" wp14:editId="4D6E0ED7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537BF394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17FCACC0" w14:textId="77777777" w:rsidR="00DF198B" w:rsidRDefault="00DF198B"/>
        </w:tc>
      </w:tr>
      <w:tr w:rsidR="00DF198B" w14:paraId="4A9F56EE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553C4696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046CCFD2" w14:textId="6AC019D0" w:rsidR="00DF198B" w:rsidRPr="00DF198B" w:rsidRDefault="006613CB" w:rsidP="00874FE7">
            <w:pPr>
              <w:pStyle w:val="Heading1"/>
            </w:pPr>
            <w:r>
              <w:t>Test</w:t>
            </w:r>
            <w:r w:rsidR="00862FE2">
              <w:t xml:space="preserve"> Cases of MS Teams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5D6D7145" w14:textId="77777777" w:rsidR="00DF198B" w:rsidRDefault="00DF198B"/>
        </w:tc>
      </w:tr>
      <w:tr w:rsidR="00DF198B" w14:paraId="35172E5A" w14:textId="77777777" w:rsidTr="00185F4A">
        <w:trPr>
          <w:trHeight w:val="1837"/>
        </w:trPr>
        <w:tc>
          <w:tcPr>
            <w:tcW w:w="1170" w:type="dxa"/>
          </w:tcPr>
          <w:p w14:paraId="5DD6D3C2" w14:textId="77777777" w:rsidR="00DF198B" w:rsidRDefault="00DF198B"/>
        </w:tc>
        <w:tc>
          <w:tcPr>
            <w:tcW w:w="8460" w:type="dxa"/>
            <w:gridSpan w:val="7"/>
          </w:tcPr>
          <w:p w14:paraId="15869784" w14:textId="77777777" w:rsidR="00DF198B" w:rsidRDefault="00DF198B"/>
        </w:tc>
        <w:tc>
          <w:tcPr>
            <w:tcW w:w="1160" w:type="dxa"/>
          </w:tcPr>
          <w:p w14:paraId="676F54DA" w14:textId="77777777" w:rsidR="00DF198B" w:rsidRDefault="00DF198B"/>
        </w:tc>
      </w:tr>
      <w:tr w:rsidR="00DF198B" w14:paraId="1F4843F5" w14:textId="77777777" w:rsidTr="00185F4A">
        <w:trPr>
          <w:trHeight w:val="929"/>
        </w:trPr>
        <w:tc>
          <w:tcPr>
            <w:tcW w:w="2397" w:type="dxa"/>
            <w:gridSpan w:val="4"/>
          </w:tcPr>
          <w:p w14:paraId="5559EF89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7647477D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278E75C1" w14:textId="77777777" w:rsidR="00DF198B" w:rsidRDefault="00DF198B"/>
        </w:tc>
      </w:tr>
      <w:tr w:rsidR="00DF198B" w14:paraId="6E40C123" w14:textId="77777777" w:rsidTr="00185F4A">
        <w:trPr>
          <w:trHeight w:val="1460"/>
        </w:trPr>
        <w:tc>
          <w:tcPr>
            <w:tcW w:w="2397" w:type="dxa"/>
            <w:gridSpan w:val="4"/>
          </w:tcPr>
          <w:p w14:paraId="3263D57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2DF67B39" w14:textId="77777777" w:rsidR="006613CB" w:rsidRDefault="00DE528C" w:rsidP="006613CB">
            <w:pPr>
              <w:pStyle w:val="Heading2"/>
            </w:pPr>
            <w:r>
              <w:t>Mujtaba</w:t>
            </w:r>
            <w:r w:rsidR="006613CB">
              <w:t xml:space="preserve"> </w:t>
            </w:r>
            <w:r w:rsidR="00862FE2">
              <w:t>036</w:t>
            </w:r>
          </w:p>
          <w:p w14:paraId="04CCBAE9" w14:textId="3AE23F35" w:rsidR="006613CB" w:rsidRDefault="006613CB" w:rsidP="006613CB">
            <w:pPr>
              <w:pStyle w:val="Heading2"/>
            </w:pPr>
            <w:r>
              <w:t>Ayesha 00</w:t>
            </w:r>
            <w:r w:rsidR="00C81A64">
              <w:t>8</w:t>
            </w:r>
          </w:p>
          <w:p w14:paraId="3B01DAD3" w14:textId="6EDBE428" w:rsidR="00DF198B" w:rsidRPr="00DF198B" w:rsidRDefault="006613CB" w:rsidP="006613CB">
            <w:pPr>
              <w:pStyle w:val="Heading2"/>
            </w:pPr>
            <w:r>
              <w:t>Malaika 025</w:t>
            </w:r>
          </w:p>
        </w:tc>
        <w:tc>
          <w:tcPr>
            <w:tcW w:w="2398" w:type="dxa"/>
            <w:gridSpan w:val="4"/>
          </w:tcPr>
          <w:p w14:paraId="5134B641" w14:textId="77777777" w:rsidR="00DF198B" w:rsidRDefault="00DF198B"/>
        </w:tc>
      </w:tr>
      <w:tr w:rsidR="00DF198B" w14:paraId="167FC268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453E60A3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050E300D" w14:textId="77E9D08F" w:rsidR="00DF198B" w:rsidRPr="00DF198B" w:rsidRDefault="006613CB" w:rsidP="00874FE7">
            <w:pPr>
              <w:pStyle w:val="Heading3"/>
            </w:pPr>
            <w:r>
              <w:t>Dec</w:t>
            </w:r>
            <w:r w:rsidR="00BB30A3">
              <w:t xml:space="preserve"> </w:t>
            </w:r>
            <w:r>
              <w:t>11</w:t>
            </w:r>
            <w:r w:rsidR="00BB30A3">
              <w:t>, 2022</w:t>
            </w:r>
          </w:p>
          <w:p w14:paraId="0C56063E" w14:textId="77777777" w:rsidR="00874FE7" w:rsidRPr="00DF198B" w:rsidRDefault="00000000" w:rsidP="00874FE7">
            <w:pPr>
              <w:pStyle w:val="Heading3"/>
            </w:pPr>
            <w:sdt>
              <w:sdtPr>
                <w:id w:val="-1516760087"/>
                <w:placeholder>
                  <w:docPart w:val="DD8F180E812A41A7AD9A44AC946F9A63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5B3A2FBF" w14:textId="0A4A9C4D" w:rsidR="00DF198B" w:rsidRPr="00DF198B" w:rsidRDefault="00BB30A3" w:rsidP="00874FE7">
            <w:pPr>
              <w:pStyle w:val="Heading3"/>
            </w:pPr>
            <w:r>
              <w:t>Software Engineering Concepts</w:t>
            </w:r>
          </w:p>
          <w:p w14:paraId="62468734" w14:textId="77777777" w:rsidR="00DF198B" w:rsidRPr="00DF198B" w:rsidRDefault="00000000" w:rsidP="00874FE7">
            <w:pPr>
              <w:pStyle w:val="Heading3"/>
            </w:pPr>
            <w:sdt>
              <w:sdtPr>
                <w:id w:val="1492440299"/>
                <w:placeholder>
                  <w:docPart w:val="A25E8C6A4E634E3E94D7068535156C40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46BDC768" w14:textId="6859BDE4" w:rsidR="00DF198B" w:rsidRDefault="001A03E2" w:rsidP="00874FE7">
            <w:pPr>
              <w:pStyle w:val="Heading3"/>
            </w:pPr>
            <w:r>
              <w:t>Sir Attique Ahmad</w:t>
            </w:r>
          </w:p>
          <w:p w14:paraId="7997C1BC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4DF04B26" w14:textId="77777777" w:rsidR="00DF198B" w:rsidRDefault="00DF198B" w:rsidP="00DF198B">
            <w:pPr>
              <w:jc w:val="center"/>
            </w:pPr>
          </w:p>
        </w:tc>
      </w:tr>
      <w:tr w:rsidR="00DF198B" w14:paraId="2F3497D1" w14:textId="77777777" w:rsidTr="00185F4A">
        <w:tc>
          <w:tcPr>
            <w:tcW w:w="2340" w:type="dxa"/>
            <w:gridSpan w:val="3"/>
          </w:tcPr>
          <w:p w14:paraId="3E51BBD7" w14:textId="77777777" w:rsidR="00DF198B" w:rsidRDefault="00DF198B"/>
        </w:tc>
        <w:tc>
          <w:tcPr>
            <w:tcW w:w="6120" w:type="dxa"/>
            <w:gridSpan w:val="3"/>
          </w:tcPr>
          <w:p w14:paraId="609FF973" w14:textId="77777777" w:rsidR="00DF198B" w:rsidRDefault="00DF198B"/>
        </w:tc>
        <w:tc>
          <w:tcPr>
            <w:tcW w:w="2330" w:type="dxa"/>
            <w:gridSpan w:val="3"/>
          </w:tcPr>
          <w:p w14:paraId="7431A284" w14:textId="77777777" w:rsidR="00DF198B" w:rsidRDefault="00DF198B"/>
        </w:tc>
      </w:tr>
    </w:tbl>
    <w:p w14:paraId="400DCFE5" w14:textId="493F02AF" w:rsidR="009348E8" w:rsidRPr="00772A15" w:rsidRDefault="009348E8" w:rsidP="00772A15">
      <w:pPr>
        <w:rPr>
          <w:sz w:val="10"/>
        </w:rPr>
      </w:pPr>
    </w:p>
    <w:p w14:paraId="30B93A2F" w14:textId="36616A78" w:rsidR="00674923" w:rsidRPr="00674923" w:rsidRDefault="00796CF7" w:rsidP="00C44E2D">
      <w:pPr>
        <w:pStyle w:val="GraphicAnchor"/>
        <w:rPr>
          <w:rFonts w:ascii="Book Antiqua" w:hAnsi="Book Antiqua"/>
          <w:sz w:val="40"/>
          <w:szCs w:val="40"/>
        </w:rPr>
      </w:pPr>
      <w:r>
        <w:rPr>
          <w:rFonts w:ascii="Book Antiqua" w:hAnsi="Book Antiqua"/>
          <w:sz w:val="40"/>
          <w:szCs w:val="40"/>
        </w:rPr>
        <w:lastRenderedPageBreak/>
        <w:t xml:space="preserve">MS Teams </w:t>
      </w:r>
      <w:r w:rsidR="006613CB">
        <w:rPr>
          <w:rFonts w:ascii="Book Antiqua" w:hAnsi="Book Antiqua"/>
          <w:sz w:val="40"/>
          <w:szCs w:val="40"/>
        </w:rPr>
        <w:t>Test</w:t>
      </w:r>
      <w:r>
        <w:rPr>
          <w:rFonts w:ascii="Book Antiqua" w:hAnsi="Book Antiqua"/>
          <w:sz w:val="40"/>
          <w:szCs w:val="40"/>
        </w:rPr>
        <w:t xml:space="preserve"> Cases</w:t>
      </w:r>
    </w:p>
    <w:p w14:paraId="4CF9EF7F" w14:textId="77777777" w:rsidR="00674923" w:rsidRPr="00674923" w:rsidRDefault="00674923" w:rsidP="00C44E2D">
      <w:pPr>
        <w:pStyle w:val="GraphicAnchor"/>
        <w:rPr>
          <w:rFonts w:ascii="Book Antiqua" w:hAnsi="Book Antiqua"/>
          <w:sz w:val="24"/>
        </w:rPr>
      </w:pPr>
    </w:p>
    <w:p w14:paraId="2F4C5479" w14:textId="6B589DA4" w:rsidR="006A19EE" w:rsidRDefault="00B01F33" w:rsidP="006A19EE">
      <w:pPr>
        <w:pStyle w:val="GraphicAnchor"/>
        <w:rPr>
          <w:rFonts w:ascii="Book Antiqua" w:hAnsi="Book Antiqua"/>
          <w:sz w:val="24"/>
        </w:rPr>
      </w:pPr>
      <w:r>
        <w:rPr>
          <w:rFonts w:ascii="Book Antiqua" w:hAnsi="Book Antiqua"/>
          <w:sz w:val="24"/>
        </w:rPr>
        <w:t>Following are</w:t>
      </w:r>
      <w:r w:rsidR="00B77F5A">
        <w:rPr>
          <w:rFonts w:ascii="Book Antiqua" w:hAnsi="Book Antiqua"/>
          <w:sz w:val="24"/>
        </w:rPr>
        <w:t xml:space="preserve"> the</w:t>
      </w:r>
      <w:r>
        <w:rPr>
          <w:rFonts w:ascii="Book Antiqua" w:hAnsi="Book Antiqua"/>
          <w:sz w:val="24"/>
        </w:rPr>
        <w:t xml:space="preserve"> </w:t>
      </w:r>
      <w:r w:rsidR="006613CB">
        <w:rPr>
          <w:rFonts w:ascii="Book Antiqua" w:hAnsi="Book Antiqua"/>
          <w:sz w:val="24"/>
        </w:rPr>
        <w:t>te</w:t>
      </w:r>
      <w:r w:rsidR="00E326C1">
        <w:rPr>
          <w:rFonts w:ascii="Book Antiqua" w:hAnsi="Book Antiqua"/>
          <w:sz w:val="24"/>
        </w:rPr>
        <w:t>s</w:t>
      </w:r>
      <w:r w:rsidR="006613CB">
        <w:rPr>
          <w:rFonts w:ascii="Book Antiqua" w:hAnsi="Book Antiqua"/>
          <w:sz w:val="24"/>
        </w:rPr>
        <w:t>t</w:t>
      </w:r>
      <w:r>
        <w:rPr>
          <w:rFonts w:ascii="Book Antiqua" w:hAnsi="Book Antiqua"/>
          <w:sz w:val="24"/>
        </w:rPr>
        <w:t xml:space="preserve"> cases for MS Teams</w:t>
      </w:r>
      <w:r w:rsidR="006613CB">
        <w:rPr>
          <w:rFonts w:ascii="Book Antiqua" w:hAnsi="Book Antiqua"/>
          <w:sz w:val="24"/>
        </w:rPr>
        <w:t>. These are based on use-cases of MSTeams that we made earlier.</w:t>
      </w:r>
    </w:p>
    <w:p w14:paraId="04D83FB3" w14:textId="77106CF2" w:rsidR="006A19EE" w:rsidRDefault="006A19EE" w:rsidP="006A19EE">
      <w:pPr>
        <w:pStyle w:val="GraphicAnchor"/>
        <w:rPr>
          <w:rFonts w:ascii="Book Antiqua" w:hAnsi="Book Antiqua"/>
          <w:sz w:val="24"/>
        </w:rPr>
      </w:pPr>
    </w:p>
    <w:tbl>
      <w:tblPr>
        <w:tblpPr w:leftFromText="180" w:rightFromText="180" w:vertAnchor="page" w:horzAnchor="margin" w:tblpY="2433"/>
        <w:tblW w:w="1053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0"/>
        <w:gridCol w:w="8420"/>
      </w:tblGrid>
      <w:tr w:rsidR="006A19EE" w:rsidRPr="006A19EE" w14:paraId="28B40B24" w14:textId="77777777" w:rsidTr="006A19EE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27CA3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81A720" w14:textId="77777777" w:rsidR="006A19EE" w:rsidRPr="006A19EE" w:rsidRDefault="006A19EE" w:rsidP="006A19EE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b/>
                <w:bCs/>
                <w:sz w:val="24"/>
              </w:rPr>
              <w:t>Test Case ID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27CA3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F57C73" w14:textId="24BCC9C7" w:rsidR="006A19EE" w:rsidRPr="006A19EE" w:rsidRDefault="006A19EE" w:rsidP="006A19EE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b/>
                <w:bCs/>
                <w:sz w:val="24"/>
              </w:rPr>
              <w:t>TC00</w:t>
            </w:r>
            <w:r>
              <w:rPr>
                <w:rFonts w:ascii="Book Antiqua" w:hAnsi="Book Antiqua"/>
                <w:b/>
                <w:bCs/>
                <w:sz w:val="24"/>
              </w:rPr>
              <w:t>1</w:t>
            </w:r>
          </w:p>
        </w:tc>
      </w:tr>
      <w:tr w:rsidR="006A19EE" w:rsidRPr="006A19EE" w14:paraId="1BC156DC" w14:textId="77777777" w:rsidTr="006A19EE">
        <w:trPr>
          <w:trHeight w:val="600"/>
        </w:trPr>
        <w:tc>
          <w:tcPr>
            <w:tcW w:w="21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1C22DF" w14:textId="77777777" w:rsidR="006A19EE" w:rsidRPr="006A19EE" w:rsidRDefault="006A19EE" w:rsidP="006A19EE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Test Case Name</w:t>
            </w:r>
          </w:p>
        </w:tc>
        <w:tc>
          <w:tcPr>
            <w:tcW w:w="84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7280BB" w14:textId="3542F2EC" w:rsidR="006A19EE" w:rsidRPr="006A19EE" w:rsidRDefault="006A19EE" w:rsidP="006A19EE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 xml:space="preserve">To Verify the “Login” of </w:t>
            </w:r>
            <w:r>
              <w:rPr>
                <w:rFonts w:ascii="Book Antiqua" w:hAnsi="Book Antiqua"/>
                <w:sz w:val="24"/>
              </w:rPr>
              <w:t>MS Teams</w:t>
            </w:r>
            <w:r w:rsidRPr="006A19EE">
              <w:rPr>
                <w:rFonts w:ascii="Book Antiqua" w:hAnsi="Book Antiqua"/>
                <w:sz w:val="24"/>
              </w:rPr>
              <w:t xml:space="preserve"> account</w:t>
            </w:r>
          </w:p>
        </w:tc>
      </w:tr>
      <w:tr w:rsidR="006A19EE" w:rsidRPr="006A19EE" w14:paraId="6DB80C82" w14:textId="77777777" w:rsidTr="006A19EE">
        <w:trPr>
          <w:trHeight w:val="789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2DEFFD" w14:textId="77777777" w:rsidR="006A19EE" w:rsidRPr="006A19EE" w:rsidRDefault="006A19EE" w:rsidP="006A19EE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Preconditions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5CB458" w14:textId="77777777" w:rsidR="006A19EE" w:rsidRPr="006A19EE" w:rsidRDefault="006A19EE" w:rsidP="006A19EE">
            <w:pPr>
              <w:pStyle w:val="GraphicAnchor"/>
              <w:numPr>
                <w:ilvl w:val="0"/>
                <w:numId w:val="26"/>
              </w:numPr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User is authorized.</w:t>
            </w:r>
          </w:p>
          <w:p w14:paraId="237F8257" w14:textId="5B3A0B36" w:rsidR="006A19EE" w:rsidRPr="006A19EE" w:rsidRDefault="006A19EE" w:rsidP="006A19EE">
            <w:pPr>
              <w:pStyle w:val="GraphicAnchor"/>
              <w:numPr>
                <w:ilvl w:val="0"/>
                <w:numId w:val="26"/>
              </w:numPr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 xml:space="preserve"> Has an account in </w:t>
            </w:r>
            <w:r>
              <w:rPr>
                <w:rFonts w:ascii="Book Antiqua" w:hAnsi="Book Antiqua"/>
                <w:sz w:val="24"/>
              </w:rPr>
              <w:t>Teams</w:t>
            </w:r>
          </w:p>
        </w:tc>
      </w:tr>
      <w:tr w:rsidR="006A19EE" w:rsidRPr="006A19EE" w14:paraId="31A3DEB0" w14:textId="77777777" w:rsidTr="006A19EE">
        <w:trPr>
          <w:trHeight w:val="1183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8C4CD50" w14:textId="77777777" w:rsidR="006A19EE" w:rsidRPr="006A19EE" w:rsidRDefault="006A19EE" w:rsidP="006A19EE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Test Steps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055A18" w14:textId="0A0DB4F4" w:rsidR="006A19EE" w:rsidRPr="006A19EE" w:rsidRDefault="006A19EE" w:rsidP="006A19EE">
            <w:pPr>
              <w:pStyle w:val="GraphicAnchor"/>
              <w:numPr>
                <w:ilvl w:val="0"/>
                <w:numId w:val="27"/>
              </w:numPr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 xml:space="preserve">Enter Valid </w:t>
            </w:r>
            <w:r>
              <w:rPr>
                <w:rFonts w:ascii="Book Antiqua" w:hAnsi="Book Antiqua"/>
                <w:sz w:val="24"/>
              </w:rPr>
              <w:t>email address</w:t>
            </w:r>
          </w:p>
          <w:p w14:paraId="055E1101" w14:textId="77777777" w:rsidR="006A19EE" w:rsidRPr="006A19EE" w:rsidRDefault="006A19EE" w:rsidP="006A19EE">
            <w:pPr>
              <w:pStyle w:val="GraphicAnchor"/>
              <w:numPr>
                <w:ilvl w:val="0"/>
                <w:numId w:val="27"/>
              </w:numPr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Enter valid password</w:t>
            </w:r>
          </w:p>
          <w:p w14:paraId="04BF1561" w14:textId="77777777" w:rsidR="006A19EE" w:rsidRPr="006A19EE" w:rsidRDefault="006A19EE" w:rsidP="006A19EE">
            <w:pPr>
              <w:pStyle w:val="GraphicAnchor"/>
              <w:numPr>
                <w:ilvl w:val="0"/>
                <w:numId w:val="27"/>
              </w:numPr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Click on “Login” button</w:t>
            </w:r>
          </w:p>
        </w:tc>
      </w:tr>
      <w:tr w:rsidR="006A19EE" w:rsidRPr="006A19EE" w14:paraId="504C9AF6" w14:textId="77777777" w:rsidTr="006A19EE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A2E578" w14:textId="77777777" w:rsidR="006A19EE" w:rsidRPr="006A19EE" w:rsidRDefault="006A19EE" w:rsidP="006A19EE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Test Data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4A1D22" w14:textId="2E40B01F" w:rsidR="006A19EE" w:rsidRPr="006A19EE" w:rsidRDefault="006A19EE" w:rsidP="006A19EE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  <w:lang w:val="fr-FR"/>
              </w:rPr>
              <w:t>Sp22-bse-000@isbstudent.comsats.edu.pk</w:t>
            </w:r>
            <w:r w:rsidRPr="006A19EE">
              <w:rPr>
                <w:rFonts w:ascii="Book Antiqua" w:hAnsi="Book Antiqua"/>
                <w:sz w:val="24"/>
                <w:lang w:val="fr-FR"/>
              </w:rPr>
              <w:t>.com</w:t>
            </w:r>
          </w:p>
        </w:tc>
      </w:tr>
      <w:tr w:rsidR="006A19EE" w:rsidRPr="006A19EE" w14:paraId="055A4D29" w14:textId="77777777" w:rsidTr="006A19EE">
        <w:trPr>
          <w:trHeight w:val="1183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E1A1A4" w14:textId="77777777" w:rsidR="006A19EE" w:rsidRPr="006A19EE" w:rsidRDefault="006A19EE" w:rsidP="006A19EE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Expected Result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02D4FC" w14:textId="11605EEF" w:rsidR="006A19EE" w:rsidRPr="006A19EE" w:rsidRDefault="006A19EE" w:rsidP="006A19EE">
            <w:pPr>
              <w:pStyle w:val="GraphicAnchor"/>
              <w:numPr>
                <w:ilvl w:val="0"/>
                <w:numId w:val="28"/>
              </w:numPr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 xml:space="preserve">User should be able to login his </w:t>
            </w:r>
            <w:r>
              <w:rPr>
                <w:rFonts w:ascii="Book Antiqua" w:hAnsi="Book Antiqua"/>
                <w:sz w:val="24"/>
              </w:rPr>
              <w:t>Teams</w:t>
            </w:r>
            <w:r w:rsidRPr="006A19EE">
              <w:rPr>
                <w:rFonts w:ascii="Book Antiqua" w:hAnsi="Book Antiqua"/>
                <w:sz w:val="24"/>
              </w:rPr>
              <w:t xml:space="preserve"> account with his valid credentials</w:t>
            </w:r>
          </w:p>
          <w:p w14:paraId="73B1C187" w14:textId="1FD04BD5" w:rsidR="006A19EE" w:rsidRPr="006A19EE" w:rsidRDefault="006A19EE" w:rsidP="006A19EE">
            <w:pPr>
              <w:pStyle w:val="GraphicAnchor"/>
              <w:numPr>
                <w:ilvl w:val="0"/>
                <w:numId w:val="28"/>
              </w:numPr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 xml:space="preserve"> “Invalid </w:t>
            </w:r>
            <w:r>
              <w:rPr>
                <w:rFonts w:ascii="Book Antiqua" w:hAnsi="Book Antiqua"/>
                <w:sz w:val="24"/>
              </w:rPr>
              <w:t>email</w:t>
            </w:r>
            <w:r w:rsidRPr="006A19EE">
              <w:rPr>
                <w:rFonts w:ascii="Book Antiqua" w:hAnsi="Book Antiqua"/>
                <w:sz w:val="24"/>
              </w:rPr>
              <w:t xml:space="preserve"> or password” should get displayed if the </w:t>
            </w:r>
            <w:r>
              <w:rPr>
                <w:rFonts w:ascii="Book Antiqua" w:hAnsi="Book Antiqua"/>
                <w:sz w:val="24"/>
              </w:rPr>
              <w:t>email</w:t>
            </w:r>
            <w:r w:rsidRPr="006A19EE">
              <w:rPr>
                <w:rFonts w:ascii="Book Antiqua" w:hAnsi="Book Antiqua"/>
                <w:sz w:val="24"/>
              </w:rPr>
              <w:t xml:space="preserve"> and password are not valid</w:t>
            </w:r>
          </w:p>
        </w:tc>
      </w:tr>
      <w:tr w:rsidR="006A19EE" w:rsidRPr="006A19EE" w14:paraId="164D4078" w14:textId="77777777" w:rsidTr="006A19EE">
        <w:trPr>
          <w:trHeight w:val="1578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4ECDC5" w14:textId="77777777" w:rsidR="006A19EE" w:rsidRPr="006A19EE" w:rsidRDefault="006A19EE" w:rsidP="006A19EE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Actual Result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390165" w14:textId="77777777" w:rsidR="006A19EE" w:rsidRPr="006A19EE" w:rsidRDefault="006A19EE" w:rsidP="006A19EE">
            <w:pPr>
              <w:pStyle w:val="GraphicAnchor"/>
              <w:numPr>
                <w:ilvl w:val="0"/>
                <w:numId w:val="29"/>
              </w:numPr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If the valid credentials are entered then the user will be able to login his/her account</w:t>
            </w:r>
          </w:p>
          <w:p w14:paraId="3BF738DD" w14:textId="29199A5A" w:rsidR="006A19EE" w:rsidRPr="006A19EE" w:rsidRDefault="006A19EE" w:rsidP="006A19EE">
            <w:pPr>
              <w:pStyle w:val="GraphicAnchor"/>
              <w:numPr>
                <w:ilvl w:val="0"/>
                <w:numId w:val="29"/>
              </w:numPr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If the invalid credentials are entered</w:t>
            </w:r>
            <w:r>
              <w:rPr>
                <w:rFonts w:ascii="Book Antiqua" w:hAnsi="Book Antiqua"/>
                <w:sz w:val="24"/>
              </w:rPr>
              <w:t>, the application closes abruptly.</w:t>
            </w:r>
          </w:p>
        </w:tc>
      </w:tr>
      <w:tr w:rsidR="006A19EE" w:rsidRPr="006A19EE" w14:paraId="055B51DA" w14:textId="77777777" w:rsidTr="006A19EE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AEE854" w14:textId="77777777" w:rsidR="006A19EE" w:rsidRPr="006A19EE" w:rsidRDefault="006A19EE" w:rsidP="006A19EE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Status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13A2DA" w14:textId="77777777" w:rsidR="006A19EE" w:rsidRPr="006A19EE" w:rsidRDefault="006A19EE" w:rsidP="006A19EE">
            <w:pPr>
              <w:pStyle w:val="GraphicAnchor"/>
              <w:rPr>
                <w:rFonts w:ascii="Book Antiqua" w:hAnsi="Book Antiqua"/>
                <w:b/>
                <w:bCs/>
                <w:sz w:val="24"/>
              </w:rPr>
            </w:pPr>
            <w:r w:rsidRPr="006A19EE">
              <w:rPr>
                <w:rFonts w:ascii="Book Antiqua" w:hAnsi="Book Antiqua"/>
                <w:b/>
                <w:bCs/>
                <w:color w:val="FF0000"/>
                <w:sz w:val="24"/>
              </w:rPr>
              <w:t>Fail</w:t>
            </w:r>
          </w:p>
        </w:tc>
      </w:tr>
      <w:tr w:rsidR="006A19EE" w:rsidRPr="006A19EE" w14:paraId="4F28FB17" w14:textId="77777777" w:rsidTr="006A19EE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5FC4B5" w14:textId="77777777" w:rsidR="006A19EE" w:rsidRPr="006A19EE" w:rsidRDefault="006A19EE" w:rsidP="006A19EE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Created By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0A032F" w14:textId="71FAE1BE" w:rsidR="006A19EE" w:rsidRPr="006A19EE" w:rsidRDefault="006A19EE" w:rsidP="006A19EE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Mujtaba</w:t>
            </w:r>
            <w:r w:rsidRPr="006A19EE">
              <w:rPr>
                <w:rFonts w:ascii="Book Antiqua" w:hAnsi="Book Antiqua"/>
                <w:sz w:val="24"/>
              </w:rPr>
              <w:t xml:space="preserve"> </w:t>
            </w:r>
          </w:p>
        </w:tc>
      </w:tr>
      <w:tr w:rsidR="006A19EE" w:rsidRPr="006A19EE" w14:paraId="5C5F8517" w14:textId="77777777" w:rsidTr="006A19EE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357319" w14:textId="77777777" w:rsidR="006A19EE" w:rsidRPr="006A19EE" w:rsidRDefault="006A19EE" w:rsidP="006A19EE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Date of Creation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8D8CCF" w14:textId="5BFDCDA3" w:rsidR="006A19EE" w:rsidRPr="006A19EE" w:rsidRDefault="006A19EE" w:rsidP="006A19EE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11/1/2023</w:t>
            </w:r>
          </w:p>
        </w:tc>
      </w:tr>
      <w:tr w:rsidR="006A19EE" w:rsidRPr="006A19EE" w14:paraId="48C820CE" w14:textId="77777777" w:rsidTr="006A19EE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819D6B" w14:textId="77777777" w:rsidR="006A19EE" w:rsidRPr="006A19EE" w:rsidRDefault="006A19EE" w:rsidP="006A19EE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Executed By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80F873" w14:textId="3F8398EC" w:rsidR="006A19EE" w:rsidRPr="006A19EE" w:rsidRDefault="006A19EE" w:rsidP="006A19EE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Mujtaba</w:t>
            </w:r>
            <w:r w:rsidRPr="006A19EE">
              <w:rPr>
                <w:rFonts w:ascii="Book Antiqua" w:hAnsi="Book Antiqua"/>
                <w:sz w:val="24"/>
              </w:rPr>
              <w:t xml:space="preserve"> </w:t>
            </w:r>
          </w:p>
        </w:tc>
      </w:tr>
      <w:tr w:rsidR="006A19EE" w:rsidRPr="006A19EE" w14:paraId="72F9FD03" w14:textId="77777777" w:rsidTr="006A19EE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9F4E2F" w14:textId="77777777" w:rsidR="006A19EE" w:rsidRPr="006A19EE" w:rsidRDefault="006A19EE" w:rsidP="006A19EE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Date of Execution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8748A0" w14:textId="2275E8CD" w:rsidR="006A19EE" w:rsidRPr="006A19EE" w:rsidRDefault="006A19EE" w:rsidP="006A19EE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11/1/2023</w:t>
            </w:r>
          </w:p>
        </w:tc>
      </w:tr>
      <w:tr w:rsidR="006A19EE" w:rsidRPr="006A19EE" w14:paraId="11FA0B64" w14:textId="77777777" w:rsidTr="006A19EE">
        <w:trPr>
          <w:trHeight w:val="789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6C4297" w14:textId="77777777" w:rsidR="006A19EE" w:rsidRPr="006A19EE" w:rsidRDefault="006A19EE" w:rsidP="006A19EE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Test Environment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A7F232" w14:textId="77777777" w:rsidR="006A19EE" w:rsidRDefault="006A19EE" w:rsidP="006A19EE">
            <w:pPr>
              <w:pStyle w:val="GraphicAnchor"/>
              <w:numPr>
                <w:ilvl w:val="0"/>
                <w:numId w:val="30"/>
              </w:numPr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 xml:space="preserve">OS: </w:t>
            </w:r>
            <w:r>
              <w:rPr>
                <w:rFonts w:ascii="Book Antiqua" w:hAnsi="Book Antiqua"/>
                <w:sz w:val="24"/>
              </w:rPr>
              <w:t>Android OS</w:t>
            </w:r>
          </w:p>
          <w:p w14:paraId="50A98256" w14:textId="298B8A60" w:rsidR="006A19EE" w:rsidRPr="006A19EE" w:rsidRDefault="00F0346A" w:rsidP="006A19EE">
            <w:pPr>
              <w:pStyle w:val="GraphicAnchor"/>
              <w:numPr>
                <w:ilvl w:val="0"/>
                <w:numId w:val="30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Server: Apache</w:t>
            </w:r>
          </w:p>
        </w:tc>
      </w:tr>
    </w:tbl>
    <w:p w14:paraId="4C308596" w14:textId="06AE2835" w:rsidR="006A19EE" w:rsidRDefault="006A19EE" w:rsidP="006A19EE">
      <w:pPr>
        <w:pStyle w:val="GraphicAnchor"/>
        <w:rPr>
          <w:rFonts w:ascii="Book Antiqua" w:hAnsi="Book Antiqua"/>
          <w:sz w:val="24"/>
        </w:rPr>
      </w:pPr>
    </w:p>
    <w:p w14:paraId="6249326C" w14:textId="2D2049C7" w:rsidR="00EB0659" w:rsidRDefault="00EB0659" w:rsidP="006A19EE">
      <w:pPr>
        <w:pStyle w:val="GraphicAnchor"/>
        <w:rPr>
          <w:rFonts w:ascii="Book Antiqua" w:hAnsi="Book Antiqua"/>
          <w:sz w:val="24"/>
        </w:rPr>
      </w:pPr>
    </w:p>
    <w:p w14:paraId="4ABB2A63" w14:textId="095602AB" w:rsidR="00EB0659" w:rsidRDefault="00EB0659" w:rsidP="006A19EE">
      <w:pPr>
        <w:pStyle w:val="GraphicAnchor"/>
        <w:rPr>
          <w:rFonts w:ascii="Book Antiqua" w:hAnsi="Book Antiqua"/>
          <w:sz w:val="24"/>
        </w:rPr>
      </w:pPr>
    </w:p>
    <w:tbl>
      <w:tblPr>
        <w:tblpPr w:leftFromText="180" w:rightFromText="180" w:vertAnchor="page" w:horzAnchor="margin" w:tblpY="1361"/>
        <w:tblW w:w="1053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0"/>
        <w:gridCol w:w="8420"/>
      </w:tblGrid>
      <w:tr w:rsidR="00EB0659" w:rsidRPr="006A19EE" w14:paraId="7D6C6856" w14:textId="77777777" w:rsidTr="00EB0659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27CA3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6694B6" w14:textId="77777777" w:rsidR="00EB0659" w:rsidRPr="006A19EE" w:rsidRDefault="00EB0659" w:rsidP="00EB0659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b/>
                <w:bCs/>
                <w:sz w:val="24"/>
              </w:rPr>
              <w:t>Test Case ID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27CA3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63DEEF" w14:textId="462C0566" w:rsidR="00EB0659" w:rsidRPr="006A19EE" w:rsidRDefault="00EB0659" w:rsidP="00EB0659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b/>
                <w:bCs/>
                <w:sz w:val="24"/>
              </w:rPr>
              <w:t>TC00</w:t>
            </w:r>
            <w:r w:rsidR="009E5D91">
              <w:rPr>
                <w:rFonts w:ascii="Book Antiqua" w:hAnsi="Book Antiqua"/>
                <w:b/>
                <w:bCs/>
                <w:sz w:val="24"/>
              </w:rPr>
              <w:t>2</w:t>
            </w:r>
          </w:p>
        </w:tc>
      </w:tr>
      <w:tr w:rsidR="00EB0659" w:rsidRPr="006A19EE" w14:paraId="6EA65EBC" w14:textId="77777777" w:rsidTr="00EB0659">
        <w:trPr>
          <w:trHeight w:val="600"/>
        </w:trPr>
        <w:tc>
          <w:tcPr>
            <w:tcW w:w="21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EBB290" w14:textId="77777777" w:rsidR="00EB0659" w:rsidRPr="006A19EE" w:rsidRDefault="00EB0659" w:rsidP="00EB0659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Test Case Name</w:t>
            </w:r>
          </w:p>
        </w:tc>
        <w:tc>
          <w:tcPr>
            <w:tcW w:w="84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2E19F3" w14:textId="67A07262" w:rsidR="00EB0659" w:rsidRPr="006A19EE" w:rsidRDefault="00EB0659" w:rsidP="00EB0659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 xml:space="preserve">To </w:t>
            </w:r>
            <w:r w:rsidR="00B87D83">
              <w:rPr>
                <w:rFonts w:ascii="Book Antiqua" w:hAnsi="Book Antiqua"/>
                <w:sz w:val="24"/>
              </w:rPr>
              <w:t>create a team in MS Teams</w:t>
            </w:r>
          </w:p>
        </w:tc>
      </w:tr>
      <w:tr w:rsidR="00EB0659" w:rsidRPr="006A19EE" w14:paraId="462684A0" w14:textId="77777777" w:rsidTr="00EB0659">
        <w:trPr>
          <w:trHeight w:val="789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F8D3BDE" w14:textId="77777777" w:rsidR="00EB0659" w:rsidRPr="006A19EE" w:rsidRDefault="00EB0659" w:rsidP="00EB0659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Preconditions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3EB14D" w14:textId="77777777" w:rsidR="006A19EE" w:rsidRPr="006A19EE" w:rsidRDefault="006A19EE" w:rsidP="00EB0659">
            <w:pPr>
              <w:pStyle w:val="GraphicAnchor"/>
              <w:numPr>
                <w:ilvl w:val="0"/>
                <w:numId w:val="26"/>
              </w:numPr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User is authorized.</w:t>
            </w:r>
          </w:p>
          <w:p w14:paraId="4824C857" w14:textId="1EB38275" w:rsidR="006A19EE" w:rsidRPr="006A19EE" w:rsidRDefault="006A19EE" w:rsidP="00EB0659">
            <w:pPr>
              <w:pStyle w:val="GraphicAnchor"/>
              <w:numPr>
                <w:ilvl w:val="0"/>
                <w:numId w:val="26"/>
              </w:numPr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 xml:space="preserve"> Has an account in </w:t>
            </w:r>
            <w:r w:rsidR="00EB0659">
              <w:rPr>
                <w:rFonts w:ascii="Book Antiqua" w:hAnsi="Book Antiqua"/>
                <w:sz w:val="24"/>
              </w:rPr>
              <w:t>Teams</w:t>
            </w:r>
            <w:r w:rsidR="00B87D83">
              <w:rPr>
                <w:rFonts w:ascii="Book Antiqua" w:hAnsi="Book Antiqua"/>
                <w:sz w:val="24"/>
              </w:rPr>
              <w:t>.</w:t>
            </w:r>
          </w:p>
        </w:tc>
      </w:tr>
      <w:tr w:rsidR="00EB0659" w:rsidRPr="006A19EE" w14:paraId="1A97DD01" w14:textId="77777777" w:rsidTr="00EB0659">
        <w:trPr>
          <w:trHeight w:val="1183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BAD1DB" w14:textId="77777777" w:rsidR="00EB0659" w:rsidRPr="006A19EE" w:rsidRDefault="00EB0659" w:rsidP="00EB0659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Test Steps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54603D" w14:textId="77777777" w:rsidR="006A19EE" w:rsidRDefault="00AD3AF9" w:rsidP="00EB0659">
            <w:pPr>
              <w:pStyle w:val="GraphicAnchor"/>
              <w:numPr>
                <w:ilvl w:val="0"/>
                <w:numId w:val="27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Press “Create Team” button</w:t>
            </w:r>
          </w:p>
          <w:p w14:paraId="036A5B6A" w14:textId="77777777" w:rsidR="006A19EE" w:rsidRDefault="00AD3AF9" w:rsidP="00EB0659">
            <w:pPr>
              <w:pStyle w:val="GraphicAnchor"/>
              <w:numPr>
                <w:ilvl w:val="0"/>
                <w:numId w:val="27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Enter team details</w:t>
            </w:r>
          </w:p>
          <w:p w14:paraId="63FA7643" w14:textId="1EBB2AD9" w:rsidR="006A19EE" w:rsidRPr="006A19EE" w:rsidRDefault="00AD3AF9" w:rsidP="00EB0659">
            <w:pPr>
              <w:pStyle w:val="GraphicAnchor"/>
              <w:numPr>
                <w:ilvl w:val="0"/>
                <w:numId w:val="27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Configure additional settings</w:t>
            </w:r>
          </w:p>
        </w:tc>
      </w:tr>
      <w:tr w:rsidR="00EB0659" w:rsidRPr="006A19EE" w14:paraId="3B7A1F17" w14:textId="77777777" w:rsidTr="00EB0659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064215" w14:textId="77777777" w:rsidR="00EB0659" w:rsidRPr="006A19EE" w:rsidRDefault="00EB0659" w:rsidP="00EB0659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Test Data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220DD9" w14:textId="16486770" w:rsidR="00EB0659" w:rsidRPr="006A19EE" w:rsidRDefault="00AD3AF9" w:rsidP="00EB0659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  <w:lang w:val="fr-FR"/>
              </w:rPr>
              <w:t>ABC123_Team</w:t>
            </w:r>
          </w:p>
        </w:tc>
      </w:tr>
      <w:tr w:rsidR="00EB0659" w:rsidRPr="006A19EE" w14:paraId="4A3B1FA6" w14:textId="77777777" w:rsidTr="00EB0659">
        <w:trPr>
          <w:trHeight w:val="1183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07865A" w14:textId="77777777" w:rsidR="00EB0659" w:rsidRPr="006A19EE" w:rsidRDefault="00EB0659" w:rsidP="00EB0659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Expected Result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1DCCBD" w14:textId="34D13C1D" w:rsidR="006A19EE" w:rsidRDefault="00AD3AF9" w:rsidP="00EB0659">
            <w:pPr>
              <w:pStyle w:val="GraphicAnchor"/>
              <w:numPr>
                <w:ilvl w:val="0"/>
                <w:numId w:val="28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If team details are not null, a team should be created.</w:t>
            </w:r>
          </w:p>
          <w:p w14:paraId="3B551609" w14:textId="43C7B75A" w:rsidR="006A19EE" w:rsidRPr="006A19EE" w:rsidRDefault="00AD3AF9" w:rsidP="00EB0659">
            <w:pPr>
              <w:pStyle w:val="GraphicAnchor"/>
              <w:numPr>
                <w:ilvl w:val="0"/>
                <w:numId w:val="28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Else if entered details are null, an error message will appear</w:t>
            </w:r>
          </w:p>
        </w:tc>
      </w:tr>
      <w:tr w:rsidR="00EB0659" w:rsidRPr="006A19EE" w14:paraId="5485A595" w14:textId="77777777" w:rsidTr="00EB0659">
        <w:trPr>
          <w:trHeight w:val="1578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3A0EFA" w14:textId="77777777" w:rsidR="00EB0659" w:rsidRPr="006A19EE" w:rsidRDefault="00EB0659" w:rsidP="00EB0659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Actual Result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5211E7" w14:textId="0E6DCFD9" w:rsidR="006A19EE" w:rsidRPr="006A19EE" w:rsidRDefault="00F0346A" w:rsidP="00EB0659">
            <w:pPr>
              <w:pStyle w:val="GraphicAnchor"/>
              <w:numPr>
                <w:ilvl w:val="0"/>
                <w:numId w:val="29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Team is successfully created after entering details. And not created after nothing is entered and “create” button pressed.</w:t>
            </w:r>
          </w:p>
        </w:tc>
      </w:tr>
      <w:tr w:rsidR="00EB0659" w:rsidRPr="006A19EE" w14:paraId="6DAE759E" w14:textId="77777777" w:rsidTr="00EB0659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2E16BA" w14:textId="77777777" w:rsidR="00EB0659" w:rsidRPr="006A19EE" w:rsidRDefault="00EB0659" w:rsidP="00EB0659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Status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2AAFFE" w14:textId="28910D40" w:rsidR="00EB0659" w:rsidRPr="006A19EE" w:rsidRDefault="00F0346A" w:rsidP="00EB0659">
            <w:pPr>
              <w:pStyle w:val="GraphicAnchor"/>
              <w:rPr>
                <w:rFonts w:ascii="Book Antiqua" w:hAnsi="Book Antiqua"/>
                <w:b/>
                <w:bCs/>
                <w:sz w:val="24"/>
              </w:rPr>
            </w:pPr>
            <w:r w:rsidRPr="003B28F7">
              <w:rPr>
                <w:rFonts w:ascii="Book Antiqua" w:hAnsi="Book Antiqua"/>
                <w:b/>
                <w:bCs/>
                <w:color w:val="00B050"/>
                <w:sz w:val="24"/>
              </w:rPr>
              <w:t>Pass</w:t>
            </w:r>
          </w:p>
        </w:tc>
      </w:tr>
      <w:tr w:rsidR="00EB0659" w:rsidRPr="006A19EE" w14:paraId="7D71C0A1" w14:textId="77777777" w:rsidTr="00EB0659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E32023" w14:textId="77777777" w:rsidR="00EB0659" w:rsidRPr="006A19EE" w:rsidRDefault="00EB0659" w:rsidP="00EB0659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Created By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54D4BB" w14:textId="77777777" w:rsidR="00EB0659" w:rsidRPr="006A19EE" w:rsidRDefault="00EB0659" w:rsidP="00EB0659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Mujtaba</w:t>
            </w:r>
            <w:r w:rsidRPr="006A19EE">
              <w:rPr>
                <w:rFonts w:ascii="Book Antiqua" w:hAnsi="Book Antiqua"/>
                <w:sz w:val="24"/>
              </w:rPr>
              <w:t xml:space="preserve"> </w:t>
            </w:r>
          </w:p>
        </w:tc>
      </w:tr>
      <w:tr w:rsidR="00EB0659" w:rsidRPr="006A19EE" w14:paraId="3CBF4F3E" w14:textId="77777777" w:rsidTr="00EB0659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F7D142" w14:textId="77777777" w:rsidR="00EB0659" w:rsidRPr="006A19EE" w:rsidRDefault="00EB0659" w:rsidP="00EB0659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Date of Creation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2392B1" w14:textId="77777777" w:rsidR="00EB0659" w:rsidRPr="006A19EE" w:rsidRDefault="00EB0659" w:rsidP="00EB0659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11/1/2023</w:t>
            </w:r>
          </w:p>
        </w:tc>
      </w:tr>
      <w:tr w:rsidR="00EB0659" w:rsidRPr="006A19EE" w14:paraId="1C7DF583" w14:textId="77777777" w:rsidTr="00EB0659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4FC72E" w14:textId="77777777" w:rsidR="00EB0659" w:rsidRPr="006A19EE" w:rsidRDefault="00EB0659" w:rsidP="00EB0659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Executed By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98F865" w14:textId="77777777" w:rsidR="00EB0659" w:rsidRPr="006A19EE" w:rsidRDefault="00EB0659" w:rsidP="00EB0659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Mujtaba</w:t>
            </w:r>
            <w:r w:rsidRPr="006A19EE">
              <w:rPr>
                <w:rFonts w:ascii="Book Antiqua" w:hAnsi="Book Antiqua"/>
                <w:sz w:val="24"/>
              </w:rPr>
              <w:t xml:space="preserve"> </w:t>
            </w:r>
          </w:p>
        </w:tc>
      </w:tr>
      <w:tr w:rsidR="00EB0659" w:rsidRPr="006A19EE" w14:paraId="5B5C2E4F" w14:textId="77777777" w:rsidTr="00EB0659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406C9F" w14:textId="77777777" w:rsidR="00EB0659" w:rsidRPr="006A19EE" w:rsidRDefault="00EB0659" w:rsidP="00EB0659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Date of Execution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93D4EB" w14:textId="77777777" w:rsidR="00EB0659" w:rsidRPr="006A19EE" w:rsidRDefault="00EB0659" w:rsidP="00EB0659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11/1/2023</w:t>
            </w:r>
          </w:p>
        </w:tc>
      </w:tr>
      <w:tr w:rsidR="00EB0659" w:rsidRPr="006A19EE" w14:paraId="40779D83" w14:textId="77777777" w:rsidTr="00EB0659">
        <w:trPr>
          <w:trHeight w:val="789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697F1D" w14:textId="77777777" w:rsidR="00EB0659" w:rsidRPr="006A19EE" w:rsidRDefault="00EB0659" w:rsidP="00EB0659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Test Environment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828C8F" w14:textId="77777777" w:rsidR="006A19EE" w:rsidRDefault="006A19EE" w:rsidP="00EB0659">
            <w:pPr>
              <w:pStyle w:val="GraphicAnchor"/>
              <w:numPr>
                <w:ilvl w:val="0"/>
                <w:numId w:val="30"/>
              </w:numPr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 xml:space="preserve">OS: </w:t>
            </w:r>
            <w:r w:rsidR="00EB0659">
              <w:rPr>
                <w:rFonts w:ascii="Book Antiqua" w:hAnsi="Book Antiqua"/>
                <w:sz w:val="24"/>
              </w:rPr>
              <w:t>Android OS</w:t>
            </w:r>
          </w:p>
          <w:p w14:paraId="3C3E6363" w14:textId="40570033" w:rsidR="006A19EE" w:rsidRPr="006A19EE" w:rsidRDefault="00F0346A" w:rsidP="00EB0659">
            <w:pPr>
              <w:pStyle w:val="GraphicAnchor"/>
              <w:numPr>
                <w:ilvl w:val="0"/>
                <w:numId w:val="30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Server: Apache</w:t>
            </w:r>
          </w:p>
        </w:tc>
      </w:tr>
    </w:tbl>
    <w:p w14:paraId="26A054EA" w14:textId="6FE65AFD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p w14:paraId="733D8EC6" w14:textId="1B9B2D4E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p w14:paraId="2B25C80D" w14:textId="637875D5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p w14:paraId="1F4D67CA" w14:textId="77936A13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p w14:paraId="6D5955DB" w14:textId="173FB59C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p w14:paraId="0226EFAD" w14:textId="2AC576B2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p w14:paraId="74676301" w14:textId="3D4E1420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p w14:paraId="7766E5B7" w14:textId="4187925E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tbl>
      <w:tblPr>
        <w:tblpPr w:leftFromText="180" w:rightFromText="180" w:vertAnchor="page" w:horzAnchor="margin" w:tblpY="1361"/>
        <w:tblW w:w="1053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0"/>
        <w:gridCol w:w="8420"/>
      </w:tblGrid>
      <w:tr w:rsidR="003B28F7" w:rsidRPr="006A19EE" w14:paraId="0CA65561" w14:textId="77777777" w:rsidTr="00513744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27CA3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D225C2" w14:textId="77777777" w:rsidR="003B28F7" w:rsidRPr="006A19EE" w:rsidRDefault="003B28F7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b/>
                <w:bCs/>
                <w:sz w:val="24"/>
              </w:rPr>
              <w:t>Test Case ID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27CA3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FF4FD3" w14:textId="392815FD" w:rsidR="003B28F7" w:rsidRPr="006A19EE" w:rsidRDefault="003B28F7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b/>
                <w:bCs/>
                <w:sz w:val="24"/>
              </w:rPr>
              <w:t>TC00</w:t>
            </w:r>
            <w:r>
              <w:rPr>
                <w:rFonts w:ascii="Book Antiqua" w:hAnsi="Book Antiqua"/>
                <w:b/>
                <w:bCs/>
                <w:sz w:val="24"/>
              </w:rPr>
              <w:t>3</w:t>
            </w:r>
          </w:p>
        </w:tc>
      </w:tr>
      <w:tr w:rsidR="003B28F7" w:rsidRPr="006A19EE" w14:paraId="38707A31" w14:textId="77777777" w:rsidTr="00513744">
        <w:trPr>
          <w:trHeight w:val="600"/>
        </w:trPr>
        <w:tc>
          <w:tcPr>
            <w:tcW w:w="21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262A4D" w14:textId="77777777" w:rsidR="003B28F7" w:rsidRPr="006A19EE" w:rsidRDefault="003B28F7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Test Case Name</w:t>
            </w:r>
          </w:p>
        </w:tc>
        <w:tc>
          <w:tcPr>
            <w:tcW w:w="84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31B16D" w14:textId="4A75E539" w:rsidR="003B28F7" w:rsidRPr="006A19EE" w:rsidRDefault="003B28F7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 xml:space="preserve">To </w:t>
            </w:r>
            <w:r w:rsidR="00F379B2">
              <w:rPr>
                <w:rFonts w:ascii="Book Antiqua" w:hAnsi="Book Antiqua"/>
                <w:sz w:val="24"/>
              </w:rPr>
              <w:t>upload</w:t>
            </w:r>
            <w:r>
              <w:rPr>
                <w:rFonts w:ascii="Book Antiqua" w:hAnsi="Book Antiqua"/>
                <w:sz w:val="24"/>
              </w:rPr>
              <w:t xml:space="preserve"> a</w:t>
            </w:r>
            <w:r w:rsidR="00F379B2">
              <w:rPr>
                <w:rFonts w:ascii="Book Antiqua" w:hAnsi="Book Antiqua"/>
                <w:sz w:val="24"/>
              </w:rPr>
              <w:t xml:space="preserve"> file in</w:t>
            </w:r>
            <w:r>
              <w:rPr>
                <w:rFonts w:ascii="Book Antiqua" w:hAnsi="Book Antiqua"/>
                <w:sz w:val="24"/>
              </w:rPr>
              <w:t xml:space="preserve"> team in MS Teams</w:t>
            </w:r>
          </w:p>
        </w:tc>
      </w:tr>
      <w:tr w:rsidR="003B28F7" w:rsidRPr="006A19EE" w14:paraId="7561B910" w14:textId="77777777" w:rsidTr="00513744">
        <w:trPr>
          <w:trHeight w:val="789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0C6A3D" w14:textId="77777777" w:rsidR="003B28F7" w:rsidRPr="006A19EE" w:rsidRDefault="003B28F7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Preconditions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548817" w14:textId="77777777" w:rsidR="006A19EE" w:rsidRPr="006A19EE" w:rsidRDefault="006A19EE" w:rsidP="00513744">
            <w:pPr>
              <w:pStyle w:val="GraphicAnchor"/>
              <w:numPr>
                <w:ilvl w:val="0"/>
                <w:numId w:val="26"/>
              </w:numPr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User is authorized.</w:t>
            </w:r>
          </w:p>
          <w:p w14:paraId="7A5B2DC9" w14:textId="77777777" w:rsidR="006A19EE" w:rsidRDefault="006A19EE" w:rsidP="00513744">
            <w:pPr>
              <w:pStyle w:val="GraphicAnchor"/>
              <w:numPr>
                <w:ilvl w:val="0"/>
                <w:numId w:val="26"/>
              </w:numPr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 xml:space="preserve"> Has an account in </w:t>
            </w:r>
            <w:r w:rsidR="003B28F7">
              <w:rPr>
                <w:rFonts w:ascii="Book Antiqua" w:hAnsi="Book Antiqua"/>
                <w:sz w:val="24"/>
              </w:rPr>
              <w:t>Teams.</w:t>
            </w:r>
          </w:p>
          <w:p w14:paraId="3EF5C3B4" w14:textId="5608F137" w:rsidR="006A19EE" w:rsidRPr="006A19EE" w:rsidRDefault="00F379B2" w:rsidP="00513744">
            <w:pPr>
              <w:pStyle w:val="GraphicAnchor"/>
              <w:numPr>
                <w:ilvl w:val="0"/>
                <w:numId w:val="26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Has joined a team.</w:t>
            </w:r>
          </w:p>
        </w:tc>
      </w:tr>
      <w:tr w:rsidR="003B28F7" w:rsidRPr="006A19EE" w14:paraId="6FFBA119" w14:textId="77777777" w:rsidTr="00513744">
        <w:trPr>
          <w:trHeight w:val="1183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059180" w14:textId="77777777" w:rsidR="003B28F7" w:rsidRPr="006A19EE" w:rsidRDefault="003B28F7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Test Steps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ABAA8E" w14:textId="09509FFA" w:rsidR="00F379B2" w:rsidRPr="006A19EE" w:rsidRDefault="003B28F7" w:rsidP="00F379B2">
            <w:pPr>
              <w:pStyle w:val="GraphicAnchor"/>
              <w:numPr>
                <w:ilvl w:val="0"/>
                <w:numId w:val="27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 xml:space="preserve">Press </w:t>
            </w:r>
            <w:r w:rsidR="00F379B2">
              <w:rPr>
                <w:rFonts w:ascii="Book Antiqua" w:hAnsi="Book Antiqua"/>
                <w:sz w:val="24"/>
              </w:rPr>
              <w:t>“+” button on files action.</w:t>
            </w:r>
          </w:p>
          <w:p w14:paraId="4DD498ED" w14:textId="5B2AF857" w:rsidR="006A19EE" w:rsidRPr="006A19EE" w:rsidRDefault="00F379B2" w:rsidP="00513744">
            <w:pPr>
              <w:pStyle w:val="GraphicAnchor"/>
              <w:numPr>
                <w:ilvl w:val="0"/>
                <w:numId w:val="27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Select file source from menu.</w:t>
            </w:r>
          </w:p>
        </w:tc>
      </w:tr>
      <w:tr w:rsidR="003B28F7" w:rsidRPr="006A19EE" w14:paraId="5378375F" w14:textId="77777777" w:rsidTr="00513744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603698" w14:textId="77777777" w:rsidR="003B28F7" w:rsidRPr="006A19EE" w:rsidRDefault="003B28F7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Test Data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1B1818" w14:textId="1A83B728" w:rsidR="003B28F7" w:rsidRPr="006A19EE" w:rsidRDefault="00F379B2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JavaCode.java</w:t>
            </w:r>
          </w:p>
        </w:tc>
      </w:tr>
      <w:tr w:rsidR="003B28F7" w:rsidRPr="006A19EE" w14:paraId="0D5E728C" w14:textId="77777777" w:rsidTr="00513744">
        <w:trPr>
          <w:trHeight w:val="1183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F10B82" w14:textId="77777777" w:rsidR="003B28F7" w:rsidRPr="006A19EE" w:rsidRDefault="003B28F7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Expected Result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9C5B11" w14:textId="5290CBC8" w:rsidR="006A19EE" w:rsidRPr="006A19EE" w:rsidRDefault="000732BE" w:rsidP="000732BE">
            <w:pPr>
              <w:pStyle w:val="GraphicAnchor"/>
              <w:numPr>
                <w:ilvl w:val="0"/>
                <w:numId w:val="28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Upload file.</w:t>
            </w:r>
          </w:p>
        </w:tc>
      </w:tr>
      <w:tr w:rsidR="003B28F7" w:rsidRPr="006A19EE" w14:paraId="19E64DFD" w14:textId="77777777" w:rsidTr="00513744">
        <w:trPr>
          <w:trHeight w:val="1578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5D1064" w14:textId="77777777" w:rsidR="003B28F7" w:rsidRPr="006A19EE" w:rsidRDefault="003B28F7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Actual Result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4ABAA0" w14:textId="07AA22DB" w:rsidR="006A19EE" w:rsidRPr="006A19EE" w:rsidRDefault="000732BE" w:rsidP="00513744">
            <w:pPr>
              <w:pStyle w:val="GraphicAnchor"/>
              <w:numPr>
                <w:ilvl w:val="0"/>
                <w:numId w:val="29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Uploads file, but creates copy of it in local machine as well.</w:t>
            </w:r>
          </w:p>
        </w:tc>
      </w:tr>
      <w:tr w:rsidR="003B28F7" w:rsidRPr="006A19EE" w14:paraId="5686F08A" w14:textId="77777777" w:rsidTr="00513744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4AAFCA" w14:textId="77777777" w:rsidR="003B28F7" w:rsidRPr="006A19EE" w:rsidRDefault="003B28F7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Status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4699CB" w14:textId="4BA3FF2D" w:rsidR="003B28F7" w:rsidRPr="006A19EE" w:rsidRDefault="000732BE" w:rsidP="00513744">
            <w:pPr>
              <w:pStyle w:val="GraphicAnchor"/>
              <w:rPr>
                <w:rFonts w:ascii="Book Antiqua" w:hAnsi="Book Antiqua"/>
                <w:b/>
                <w:bCs/>
                <w:color w:val="FF0000"/>
                <w:sz w:val="24"/>
              </w:rPr>
            </w:pPr>
            <w:r>
              <w:rPr>
                <w:rFonts w:ascii="Book Antiqua" w:hAnsi="Book Antiqua"/>
                <w:b/>
                <w:bCs/>
                <w:color w:val="FF0000"/>
                <w:sz w:val="24"/>
              </w:rPr>
              <w:t>F</w:t>
            </w:r>
            <w:r w:rsidR="002531CE">
              <w:rPr>
                <w:rFonts w:ascii="Book Antiqua" w:hAnsi="Book Antiqua"/>
                <w:b/>
                <w:bCs/>
                <w:color w:val="FF0000"/>
                <w:sz w:val="24"/>
              </w:rPr>
              <w:t>ail</w:t>
            </w:r>
          </w:p>
        </w:tc>
      </w:tr>
      <w:tr w:rsidR="003B28F7" w:rsidRPr="006A19EE" w14:paraId="598E7BF0" w14:textId="77777777" w:rsidTr="00513744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C6B846" w14:textId="77777777" w:rsidR="003B28F7" w:rsidRPr="006A19EE" w:rsidRDefault="003B28F7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Created By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981C9D" w14:textId="77777777" w:rsidR="003B28F7" w:rsidRPr="006A19EE" w:rsidRDefault="003B28F7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Mujtaba</w:t>
            </w:r>
            <w:r w:rsidRPr="006A19EE">
              <w:rPr>
                <w:rFonts w:ascii="Book Antiqua" w:hAnsi="Book Antiqua"/>
                <w:sz w:val="24"/>
              </w:rPr>
              <w:t xml:space="preserve"> </w:t>
            </w:r>
          </w:p>
        </w:tc>
      </w:tr>
      <w:tr w:rsidR="003B28F7" w:rsidRPr="006A19EE" w14:paraId="27462E27" w14:textId="77777777" w:rsidTr="00513744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359C46" w14:textId="77777777" w:rsidR="003B28F7" w:rsidRPr="006A19EE" w:rsidRDefault="003B28F7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Date of Creation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B90D76" w14:textId="77777777" w:rsidR="003B28F7" w:rsidRPr="006A19EE" w:rsidRDefault="003B28F7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11/1/2023</w:t>
            </w:r>
          </w:p>
        </w:tc>
      </w:tr>
      <w:tr w:rsidR="003B28F7" w:rsidRPr="006A19EE" w14:paraId="45432737" w14:textId="77777777" w:rsidTr="00513744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65502E" w14:textId="77777777" w:rsidR="003B28F7" w:rsidRPr="006A19EE" w:rsidRDefault="003B28F7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Executed By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C1CF87" w14:textId="77777777" w:rsidR="003B28F7" w:rsidRPr="006A19EE" w:rsidRDefault="003B28F7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Mujtaba</w:t>
            </w:r>
            <w:r w:rsidRPr="006A19EE">
              <w:rPr>
                <w:rFonts w:ascii="Book Antiqua" w:hAnsi="Book Antiqua"/>
                <w:sz w:val="24"/>
              </w:rPr>
              <w:t xml:space="preserve"> </w:t>
            </w:r>
          </w:p>
        </w:tc>
      </w:tr>
      <w:tr w:rsidR="003B28F7" w:rsidRPr="006A19EE" w14:paraId="79F39A9B" w14:textId="77777777" w:rsidTr="00513744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443329" w14:textId="77777777" w:rsidR="003B28F7" w:rsidRPr="006A19EE" w:rsidRDefault="003B28F7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Date of Execution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6B7EFE" w14:textId="77777777" w:rsidR="003B28F7" w:rsidRPr="006A19EE" w:rsidRDefault="003B28F7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11/1/2023</w:t>
            </w:r>
          </w:p>
        </w:tc>
      </w:tr>
      <w:tr w:rsidR="003B28F7" w:rsidRPr="006A19EE" w14:paraId="0637B85E" w14:textId="77777777" w:rsidTr="00513744">
        <w:trPr>
          <w:trHeight w:val="789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7F1F54" w14:textId="77777777" w:rsidR="003B28F7" w:rsidRPr="006A19EE" w:rsidRDefault="003B28F7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Test Environment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E18619" w14:textId="77777777" w:rsidR="003B28F7" w:rsidRDefault="006A19EE" w:rsidP="00513744">
            <w:pPr>
              <w:pStyle w:val="GraphicAnchor"/>
              <w:numPr>
                <w:ilvl w:val="0"/>
                <w:numId w:val="30"/>
              </w:numPr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 xml:space="preserve">OS: </w:t>
            </w:r>
            <w:r w:rsidR="003B28F7">
              <w:rPr>
                <w:rFonts w:ascii="Book Antiqua" w:hAnsi="Book Antiqua"/>
                <w:sz w:val="24"/>
              </w:rPr>
              <w:t>Android OS</w:t>
            </w:r>
          </w:p>
          <w:p w14:paraId="6AE249D7" w14:textId="77777777" w:rsidR="006A19EE" w:rsidRPr="006A19EE" w:rsidRDefault="003B28F7" w:rsidP="00513744">
            <w:pPr>
              <w:pStyle w:val="GraphicAnchor"/>
              <w:numPr>
                <w:ilvl w:val="0"/>
                <w:numId w:val="30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Server: Apache</w:t>
            </w:r>
          </w:p>
        </w:tc>
      </w:tr>
    </w:tbl>
    <w:p w14:paraId="1BCA134A" w14:textId="52015698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p w14:paraId="1863D937" w14:textId="4990DE35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p w14:paraId="55A97F2E" w14:textId="6280DF13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p w14:paraId="04FAD42B" w14:textId="30A7708E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p w14:paraId="2295C1C4" w14:textId="66374F4C" w:rsidR="00133082" w:rsidRDefault="00133082" w:rsidP="006A19EE">
      <w:pPr>
        <w:pStyle w:val="GraphicAnchor"/>
        <w:rPr>
          <w:rFonts w:ascii="Book Antiqua" w:hAnsi="Book Antiqua"/>
          <w:sz w:val="24"/>
        </w:rPr>
      </w:pPr>
    </w:p>
    <w:p w14:paraId="72EA014E" w14:textId="1641005B" w:rsidR="00133082" w:rsidRDefault="00133082" w:rsidP="006A19EE">
      <w:pPr>
        <w:pStyle w:val="GraphicAnchor"/>
        <w:rPr>
          <w:rFonts w:ascii="Book Antiqua" w:hAnsi="Book Antiqua"/>
          <w:sz w:val="24"/>
        </w:rPr>
      </w:pPr>
    </w:p>
    <w:p w14:paraId="56B74FA4" w14:textId="51772357" w:rsidR="00133082" w:rsidRDefault="00133082" w:rsidP="006A19EE">
      <w:pPr>
        <w:pStyle w:val="GraphicAnchor"/>
        <w:rPr>
          <w:rFonts w:ascii="Book Antiqua" w:hAnsi="Book Antiqua"/>
          <w:sz w:val="24"/>
        </w:rPr>
      </w:pPr>
    </w:p>
    <w:p w14:paraId="6293957F" w14:textId="52DB219F" w:rsidR="00133082" w:rsidRDefault="00133082" w:rsidP="006A19EE">
      <w:pPr>
        <w:pStyle w:val="GraphicAnchor"/>
        <w:rPr>
          <w:rFonts w:ascii="Book Antiqua" w:hAnsi="Book Antiqua"/>
          <w:sz w:val="24"/>
        </w:rPr>
      </w:pPr>
    </w:p>
    <w:tbl>
      <w:tblPr>
        <w:tblpPr w:leftFromText="180" w:rightFromText="180" w:vertAnchor="page" w:horzAnchor="margin" w:tblpY="1361"/>
        <w:tblW w:w="1053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0"/>
        <w:gridCol w:w="8420"/>
      </w:tblGrid>
      <w:tr w:rsidR="00133082" w:rsidRPr="006A19EE" w14:paraId="468C68B8" w14:textId="77777777" w:rsidTr="00513744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27CA3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01A271" w14:textId="77777777" w:rsidR="00133082" w:rsidRPr="006A19EE" w:rsidRDefault="00133082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b/>
                <w:bCs/>
                <w:sz w:val="24"/>
              </w:rPr>
              <w:t>Test Case ID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27CA3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FC1BD69" w14:textId="35CCFF1F" w:rsidR="00133082" w:rsidRPr="006A19EE" w:rsidRDefault="00133082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b/>
                <w:bCs/>
                <w:sz w:val="24"/>
              </w:rPr>
              <w:t>TC00</w:t>
            </w:r>
            <w:r>
              <w:rPr>
                <w:rFonts w:ascii="Book Antiqua" w:hAnsi="Book Antiqua"/>
                <w:b/>
                <w:bCs/>
                <w:sz w:val="24"/>
              </w:rPr>
              <w:t>4</w:t>
            </w:r>
          </w:p>
        </w:tc>
      </w:tr>
      <w:tr w:rsidR="00133082" w:rsidRPr="006A19EE" w14:paraId="2EDDD777" w14:textId="77777777" w:rsidTr="00513744">
        <w:trPr>
          <w:trHeight w:val="600"/>
        </w:trPr>
        <w:tc>
          <w:tcPr>
            <w:tcW w:w="21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9A3330" w14:textId="77777777" w:rsidR="00133082" w:rsidRPr="006A19EE" w:rsidRDefault="00133082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Test Case Name</w:t>
            </w:r>
          </w:p>
        </w:tc>
        <w:tc>
          <w:tcPr>
            <w:tcW w:w="84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DAA71D6" w14:textId="04B64331" w:rsidR="00133082" w:rsidRPr="006A19EE" w:rsidRDefault="00133082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 xml:space="preserve">To </w:t>
            </w:r>
            <w:r>
              <w:rPr>
                <w:rFonts w:ascii="Book Antiqua" w:hAnsi="Book Antiqua"/>
                <w:sz w:val="24"/>
              </w:rPr>
              <w:t xml:space="preserve">create a </w:t>
            </w:r>
            <w:r>
              <w:rPr>
                <w:rFonts w:ascii="Book Antiqua" w:hAnsi="Book Antiqua"/>
                <w:sz w:val="24"/>
              </w:rPr>
              <w:t>meeting</w:t>
            </w:r>
            <w:r>
              <w:rPr>
                <w:rFonts w:ascii="Book Antiqua" w:hAnsi="Book Antiqua"/>
                <w:sz w:val="24"/>
              </w:rPr>
              <w:t xml:space="preserve"> in </w:t>
            </w:r>
            <w:r>
              <w:rPr>
                <w:rFonts w:ascii="Book Antiqua" w:hAnsi="Book Antiqua"/>
                <w:sz w:val="24"/>
              </w:rPr>
              <w:t xml:space="preserve">a team in </w:t>
            </w:r>
            <w:r>
              <w:rPr>
                <w:rFonts w:ascii="Book Antiqua" w:hAnsi="Book Antiqua"/>
                <w:sz w:val="24"/>
              </w:rPr>
              <w:t>MS Teams</w:t>
            </w:r>
          </w:p>
        </w:tc>
      </w:tr>
      <w:tr w:rsidR="00133082" w:rsidRPr="006A19EE" w14:paraId="15FC5A66" w14:textId="77777777" w:rsidTr="00513744">
        <w:trPr>
          <w:trHeight w:val="789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9FB6F7" w14:textId="77777777" w:rsidR="00133082" w:rsidRPr="006A19EE" w:rsidRDefault="00133082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Preconditions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3AE730" w14:textId="77777777" w:rsidR="006A19EE" w:rsidRPr="006A19EE" w:rsidRDefault="006A19EE" w:rsidP="00513744">
            <w:pPr>
              <w:pStyle w:val="GraphicAnchor"/>
              <w:numPr>
                <w:ilvl w:val="0"/>
                <w:numId w:val="26"/>
              </w:numPr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User is authorized.</w:t>
            </w:r>
          </w:p>
          <w:p w14:paraId="2B7350E0" w14:textId="77777777" w:rsidR="006A19EE" w:rsidRDefault="006A19EE" w:rsidP="00513744">
            <w:pPr>
              <w:pStyle w:val="GraphicAnchor"/>
              <w:numPr>
                <w:ilvl w:val="0"/>
                <w:numId w:val="26"/>
              </w:numPr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 xml:space="preserve"> Has an account in </w:t>
            </w:r>
            <w:r w:rsidR="00133082">
              <w:rPr>
                <w:rFonts w:ascii="Book Antiqua" w:hAnsi="Book Antiqua"/>
                <w:sz w:val="24"/>
              </w:rPr>
              <w:t>Teams.</w:t>
            </w:r>
          </w:p>
          <w:p w14:paraId="036C0249" w14:textId="77777777" w:rsidR="006A19EE" w:rsidRDefault="00133082" w:rsidP="00513744">
            <w:pPr>
              <w:pStyle w:val="GraphicAnchor"/>
              <w:numPr>
                <w:ilvl w:val="0"/>
                <w:numId w:val="26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Has joined a team.</w:t>
            </w:r>
          </w:p>
          <w:p w14:paraId="57C404E3" w14:textId="7B995E1E" w:rsidR="006A19EE" w:rsidRPr="006A19EE" w:rsidRDefault="00133082" w:rsidP="00513744">
            <w:pPr>
              <w:pStyle w:val="GraphicAnchor"/>
              <w:numPr>
                <w:ilvl w:val="0"/>
                <w:numId w:val="26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Has access to creating a team.</w:t>
            </w:r>
          </w:p>
        </w:tc>
      </w:tr>
      <w:tr w:rsidR="00133082" w:rsidRPr="006A19EE" w14:paraId="4E8DA91C" w14:textId="77777777" w:rsidTr="00513744">
        <w:trPr>
          <w:trHeight w:val="1183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24BE0B" w14:textId="77777777" w:rsidR="00133082" w:rsidRPr="006A19EE" w:rsidRDefault="00133082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Test Steps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9B6E4F" w14:textId="3F5835AD" w:rsidR="00133082" w:rsidRDefault="00133082" w:rsidP="00133082">
            <w:pPr>
              <w:pStyle w:val="GraphicAnchor"/>
              <w:numPr>
                <w:ilvl w:val="0"/>
                <w:numId w:val="27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 xml:space="preserve">Press </w:t>
            </w:r>
            <w:r>
              <w:rPr>
                <w:rFonts w:ascii="Book Antiqua" w:hAnsi="Book Antiqua"/>
                <w:sz w:val="24"/>
              </w:rPr>
              <w:t>team button.</w:t>
            </w:r>
          </w:p>
          <w:p w14:paraId="250BBE3B" w14:textId="109DDEF6" w:rsidR="006A19EE" w:rsidRPr="006A19EE" w:rsidRDefault="00133082" w:rsidP="00133082">
            <w:pPr>
              <w:pStyle w:val="GraphicAnchor"/>
              <w:numPr>
                <w:ilvl w:val="0"/>
                <w:numId w:val="27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Press “new meeting” button</w:t>
            </w:r>
          </w:p>
        </w:tc>
      </w:tr>
      <w:tr w:rsidR="00133082" w:rsidRPr="006A19EE" w14:paraId="7D7B49A4" w14:textId="77777777" w:rsidTr="00513744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9D828C" w14:textId="77777777" w:rsidR="00133082" w:rsidRPr="006A19EE" w:rsidRDefault="00133082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Test Data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A5F380" w14:textId="58C20126" w:rsidR="00133082" w:rsidRPr="006A19EE" w:rsidRDefault="00133082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  <w:lang w:val="fr-FR"/>
              </w:rPr>
              <w:t>N/A (no data required for this test case)</w:t>
            </w:r>
          </w:p>
        </w:tc>
      </w:tr>
      <w:tr w:rsidR="00133082" w:rsidRPr="006A19EE" w14:paraId="521BD955" w14:textId="77777777" w:rsidTr="00513744">
        <w:trPr>
          <w:trHeight w:val="1183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C5181A" w14:textId="77777777" w:rsidR="00133082" w:rsidRPr="006A19EE" w:rsidRDefault="00133082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Expected Result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DA4B0B5" w14:textId="70E72161" w:rsidR="006A19EE" w:rsidRPr="006A19EE" w:rsidRDefault="00133082" w:rsidP="00513744">
            <w:pPr>
              <w:pStyle w:val="GraphicAnchor"/>
              <w:numPr>
                <w:ilvl w:val="0"/>
                <w:numId w:val="28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Meeting is created and all participants are notified.</w:t>
            </w:r>
          </w:p>
        </w:tc>
      </w:tr>
      <w:tr w:rsidR="00133082" w:rsidRPr="006A19EE" w14:paraId="1BCF8F92" w14:textId="77777777" w:rsidTr="00513744">
        <w:trPr>
          <w:trHeight w:val="1578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6D79F5" w14:textId="77777777" w:rsidR="00133082" w:rsidRPr="006A19EE" w:rsidRDefault="00133082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Actual Result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EC6AF2" w14:textId="4386BEAD" w:rsidR="006A19EE" w:rsidRPr="006A19EE" w:rsidRDefault="00133082" w:rsidP="00513744">
            <w:pPr>
              <w:pStyle w:val="GraphicAnchor"/>
              <w:numPr>
                <w:ilvl w:val="0"/>
                <w:numId w:val="29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Meeting is created and all participants are notified.</w:t>
            </w:r>
          </w:p>
        </w:tc>
      </w:tr>
      <w:tr w:rsidR="00133082" w:rsidRPr="006A19EE" w14:paraId="05B97693" w14:textId="77777777" w:rsidTr="00513744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C39CB9" w14:textId="77777777" w:rsidR="00133082" w:rsidRPr="006A19EE" w:rsidRDefault="00133082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Status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602006" w14:textId="77777777" w:rsidR="00133082" w:rsidRPr="006A19EE" w:rsidRDefault="00133082" w:rsidP="00513744">
            <w:pPr>
              <w:pStyle w:val="GraphicAnchor"/>
              <w:rPr>
                <w:rFonts w:ascii="Book Antiqua" w:hAnsi="Book Antiqua"/>
                <w:b/>
                <w:bCs/>
                <w:sz w:val="24"/>
              </w:rPr>
            </w:pPr>
            <w:r w:rsidRPr="003B28F7">
              <w:rPr>
                <w:rFonts w:ascii="Book Antiqua" w:hAnsi="Book Antiqua"/>
                <w:b/>
                <w:bCs/>
                <w:color w:val="00B050"/>
                <w:sz w:val="24"/>
              </w:rPr>
              <w:t>Pass</w:t>
            </w:r>
          </w:p>
        </w:tc>
      </w:tr>
      <w:tr w:rsidR="00133082" w:rsidRPr="006A19EE" w14:paraId="06A950BC" w14:textId="77777777" w:rsidTr="00513744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06AA90" w14:textId="77777777" w:rsidR="00133082" w:rsidRPr="006A19EE" w:rsidRDefault="00133082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Created By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CA22E4" w14:textId="77777777" w:rsidR="00133082" w:rsidRPr="006A19EE" w:rsidRDefault="00133082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Mujtaba</w:t>
            </w:r>
            <w:r w:rsidRPr="006A19EE">
              <w:rPr>
                <w:rFonts w:ascii="Book Antiqua" w:hAnsi="Book Antiqua"/>
                <w:sz w:val="24"/>
              </w:rPr>
              <w:t xml:space="preserve"> </w:t>
            </w:r>
          </w:p>
        </w:tc>
      </w:tr>
      <w:tr w:rsidR="00133082" w:rsidRPr="006A19EE" w14:paraId="6EF06739" w14:textId="77777777" w:rsidTr="00513744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8AEFD9" w14:textId="77777777" w:rsidR="00133082" w:rsidRPr="006A19EE" w:rsidRDefault="00133082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Date of Creation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203078" w14:textId="77777777" w:rsidR="00133082" w:rsidRPr="006A19EE" w:rsidRDefault="00133082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11/1/2023</w:t>
            </w:r>
          </w:p>
        </w:tc>
      </w:tr>
      <w:tr w:rsidR="00133082" w:rsidRPr="006A19EE" w14:paraId="519B4DDE" w14:textId="77777777" w:rsidTr="00513744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7B4EAD3" w14:textId="77777777" w:rsidR="00133082" w:rsidRPr="006A19EE" w:rsidRDefault="00133082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Executed By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A15089" w14:textId="77777777" w:rsidR="00133082" w:rsidRPr="006A19EE" w:rsidRDefault="00133082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Mujtaba</w:t>
            </w:r>
            <w:r w:rsidRPr="006A19EE">
              <w:rPr>
                <w:rFonts w:ascii="Book Antiqua" w:hAnsi="Book Antiqua"/>
                <w:sz w:val="24"/>
              </w:rPr>
              <w:t xml:space="preserve"> </w:t>
            </w:r>
          </w:p>
        </w:tc>
      </w:tr>
      <w:tr w:rsidR="00133082" w:rsidRPr="006A19EE" w14:paraId="2D5AE2EE" w14:textId="77777777" w:rsidTr="00513744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071D08" w14:textId="77777777" w:rsidR="00133082" w:rsidRPr="006A19EE" w:rsidRDefault="00133082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Date of Execution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F19E84" w14:textId="77777777" w:rsidR="00133082" w:rsidRPr="006A19EE" w:rsidRDefault="00133082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11/1/2023</w:t>
            </w:r>
          </w:p>
        </w:tc>
      </w:tr>
      <w:tr w:rsidR="00133082" w:rsidRPr="006A19EE" w14:paraId="2FFB6B64" w14:textId="77777777" w:rsidTr="00513744">
        <w:trPr>
          <w:trHeight w:val="789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C0880D" w14:textId="77777777" w:rsidR="00133082" w:rsidRPr="006A19EE" w:rsidRDefault="00133082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Test Environment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F301F0E" w14:textId="77777777" w:rsidR="00133082" w:rsidRDefault="006A19EE" w:rsidP="00513744">
            <w:pPr>
              <w:pStyle w:val="GraphicAnchor"/>
              <w:numPr>
                <w:ilvl w:val="0"/>
                <w:numId w:val="30"/>
              </w:numPr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 xml:space="preserve">OS: </w:t>
            </w:r>
            <w:r w:rsidR="00133082">
              <w:rPr>
                <w:rFonts w:ascii="Book Antiqua" w:hAnsi="Book Antiqua"/>
                <w:sz w:val="24"/>
              </w:rPr>
              <w:t>Android OS</w:t>
            </w:r>
          </w:p>
          <w:p w14:paraId="74244F19" w14:textId="77777777" w:rsidR="006A19EE" w:rsidRPr="006A19EE" w:rsidRDefault="00133082" w:rsidP="00513744">
            <w:pPr>
              <w:pStyle w:val="GraphicAnchor"/>
              <w:numPr>
                <w:ilvl w:val="0"/>
                <w:numId w:val="30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Server: Apache</w:t>
            </w:r>
          </w:p>
        </w:tc>
      </w:tr>
    </w:tbl>
    <w:p w14:paraId="3BA5AD99" w14:textId="77777777" w:rsidR="00133082" w:rsidRDefault="00133082" w:rsidP="006A19EE">
      <w:pPr>
        <w:pStyle w:val="GraphicAnchor"/>
        <w:rPr>
          <w:rFonts w:ascii="Book Antiqua" w:hAnsi="Book Antiqua"/>
          <w:sz w:val="24"/>
        </w:rPr>
      </w:pPr>
    </w:p>
    <w:p w14:paraId="094874AB" w14:textId="3BB06AA3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p w14:paraId="79F7B0A0" w14:textId="2E3FD9EB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p w14:paraId="6297E682" w14:textId="7872F6C5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p w14:paraId="6D71D2D5" w14:textId="42B22B8A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p w14:paraId="483D3835" w14:textId="6FA21262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p w14:paraId="37A81E3B" w14:textId="479C952D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p w14:paraId="5D13ADB9" w14:textId="56FC6BE5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tbl>
      <w:tblPr>
        <w:tblpPr w:leftFromText="180" w:rightFromText="180" w:vertAnchor="page" w:horzAnchor="margin" w:tblpY="1361"/>
        <w:tblW w:w="1053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0"/>
        <w:gridCol w:w="8420"/>
      </w:tblGrid>
      <w:tr w:rsidR="008E1DB5" w:rsidRPr="006A19EE" w14:paraId="5943A8E4" w14:textId="77777777" w:rsidTr="00513744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27CA3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5BF2F0" w14:textId="77777777" w:rsidR="008E1DB5" w:rsidRPr="006A19EE" w:rsidRDefault="008E1DB5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b/>
                <w:bCs/>
                <w:sz w:val="24"/>
              </w:rPr>
              <w:t>Test Case ID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27CA3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83AAFE" w14:textId="787A7C3F" w:rsidR="008E1DB5" w:rsidRPr="006A19EE" w:rsidRDefault="008E1DB5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b/>
                <w:bCs/>
                <w:sz w:val="24"/>
              </w:rPr>
              <w:t>TC00</w:t>
            </w:r>
            <w:r>
              <w:rPr>
                <w:rFonts w:ascii="Book Antiqua" w:hAnsi="Book Antiqua"/>
                <w:b/>
                <w:bCs/>
                <w:sz w:val="24"/>
              </w:rPr>
              <w:t>5</w:t>
            </w:r>
          </w:p>
        </w:tc>
      </w:tr>
      <w:tr w:rsidR="008E1DB5" w:rsidRPr="006A19EE" w14:paraId="1D0BC773" w14:textId="77777777" w:rsidTr="00513744">
        <w:trPr>
          <w:trHeight w:val="600"/>
        </w:trPr>
        <w:tc>
          <w:tcPr>
            <w:tcW w:w="21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B30BC5" w14:textId="77777777" w:rsidR="008E1DB5" w:rsidRPr="006A19EE" w:rsidRDefault="008E1DB5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Test Case Name</w:t>
            </w:r>
          </w:p>
        </w:tc>
        <w:tc>
          <w:tcPr>
            <w:tcW w:w="84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D74F58" w14:textId="48ECEB28" w:rsidR="008E1DB5" w:rsidRPr="006A19EE" w:rsidRDefault="008E1DB5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 xml:space="preserve">To </w:t>
            </w:r>
            <w:r>
              <w:rPr>
                <w:rFonts w:ascii="Book Antiqua" w:hAnsi="Book Antiqua"/>
                <w:sz w:val="24"/>
              </w:rPr>
              <w:t>post a comment within a team in MS Teams</w:t>
            </w:r>
          </w:p>
        </w:tc>
      </w:tr>
      <w:tr w:rsidR="008E1DB5" w:rsidRPr="006A19EE" w14:paraId="5C6E3E64" w14:textId="77777777" w:rsidTr="00513744">
        <w:trPr>
          <w:trHeight w:val="789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EF5081" w14:textId="77777777" w:rsidR="008E1DB5" w:rsidRPr="006A19EE" w:rsidRDefault="008E1DB5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Preconditions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F05AE0" w14:textId="77777777" w:rsidR="006A19EE" w:rsidRPr="006A19EE" w:rsidRDefault="006A19EE" w:rsidP="00513744">
            <w:pPr>
              <w:pStyle w:val="GraphicAnchor"/>
              <w:numPr>
                <w:ilvl w:val="0"/>
                <w:numId w:val="26"/>
              </w:numPr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User is authorized.</w:t>
            </w:r>
          </w:p>
          <w:p w14:paraId="39DB2070" w14:textId="77777777" w:rsidR="008E1DB5" w:rsidRDefault="006A19EE" w:rsidP="00513744">
            <w:pPr>
              <w:pStyle w:val="GraphicAnchor"/>
              <w:numPr>
                <w:ilvl w:val="0"/>
                <w:numId w:val="26"/>
              </w:numPr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 xml:space="preserve"> Has an account in </w:t>
            </w:r>
            <w:r w:rsidR="008E1DB5">
              <w:rPr>
                <w:rFonts w:ascii="Book Antiqua" w:hAnsi="Book Antiqua"/>
                <w:sz w:val="24"/>
              </w:rPr>
              <w:t>Teams.</w:t>
            </w:r>
          </w:p>
          <w:p w14:paraId="6C4CE15B" w14:textId="0B461CD8" w:rsidR="006A19EE" w:rsidRPr="006A19EE" w:rsidRDefault="008E1DB5" w:rsidP="008E1DB5">
            <w:pPr>
              <w:pStyle w:val="GraphicAnchor"/>
              <w:numPr>
                <w:ilvl w:val="0"/>
                <w:numId w:val="26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Has joined a team.</w:t>
            </w:r>
          </w:p>
        </w:tc>
      </w:tr>
      <w:tr w:rsidR="008E1DB5" w:rsidRPr="006A19EE" w14:paraId="405BE7D0" w14:textId="77777777" w:rsidTr="00513744">
        <w:trPr>
          <w:trHeight w:val="1183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5C768C" w14:textId="77777777" w:rsidR="008E1DB5" w:rsidRPr="006A19EE" w:rsidRDefault="008E1DB5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Test Steps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0CDD50" w14:textId="65916049" w:rsidR="006A19EE" w:rsidRDefault="008E1DB5" w:rsidP="00513744">
            <w:pPr>
              <w:pStyle w:val="GraphicAnchor"/>
              <w:numPr>
                <w:ilvl w:val="0"/>
                <w:numId w:val="27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Enter text/files in input.</w:t>
            </w:r>
          </w:p>
          <w:p w14:paraId="764B4325" w14:textId="1E61F8B7" w:rsidR="006A19EE" w:rsidRPr="006A19EE" w:rsidRDefault="008E1DB5" w:rsidP="00513744">
            <w:pPr>
              <w:pStyle w:val="GraphicAnchor"/>
              <w:numPr>
                <w:ilvl w:val="0"/>
                <w:numId w:val="27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Press “post”.</w:t>
            </w:r>
          </w:p>
        </w:tc>
      </w:tr>
      <w:tr w:rsidR="008E1DB5" w:rsidRPr="006A19EE" w14:paraId="4E9A2ED0" w14:textId="77777777" w:rsidTr="00513744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D8FCB1" w14:textId="77777777" w:rsidR="008E1DB5" w:rsidRPr="006A19EE" w:rsidRDefault="008E1DB5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Test Data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62DBE1" w14:textId="71175878" w:rsidR="008E1DB5" w:rsidRPr="006A19EE" w:rsidRDefault="008E1DB5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Lorem ipsum dolor sit amet. ABC 123. !@#$% helloooo.</w:t>
            </w:r>
          </w:p>
        </w:tc>
      </w:tr>
      <w:tr w:rsidR="008E1DB5" w:rsidRPr="006A19EE" w14:paraId="05430505" w14:textId="77777777" w:rsidTr="00513744">
        <w:trPr>
          <w:trHeight w:val="1183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02C6DE" w14:textId="77777777" w:rsidR="008E1DB5" w:rsidRPr="006A19EE" w:rsidRDefault="008E1DB5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Expected Result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193FC4D" w14:textId="125E6425" w:rsidR="006A19EE" w:rsidRPr="006A19EE" w:rsidRDefault="00120C08" w:rsidP="00513744">
            <w:pPr>
              <w:pStyle w:val="GraphicAnchor"/>
              <w:numPr>
                <w:ilvl w:val="0"/>
                <w:numId w:val="28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Comment/post is successfully posted and other team members are notified.</w:t>
            </w:r>
          </w:p>
        </w:tc>
      </w:tr>
      <w:tr w:rsidR="008E1DB5" w:rsidRPr="006A19EE" w14:paraId="49A3140C" w14:textId="77777777" w:rsidTr="00513744">
        <w:trPr>
          <w:trHeight w:val="1578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244BA2" w14:textId="77777777" w:rsidR="008E1DB5" w:rsidRPr="006A19EE" w:rsidRDefault="008E1DB5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Actual Result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76763E" w14:textId="1DA86E3C" w:rsidR="006A19EE" w:rsidRPr="006A19EE" w:rsidRDefault="00120C08" w:rsidP="00513744">
            <w:pPr>
              <w:pStyle w:val="GraphicAnchor"/>
              <w:numPr>
                <w:ilvl w:val="0"/>
                <w:numId w:val="29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 xml:space="preserve">Comment/post is successfully posted and other team members are </w:t>
            </w:r>
            <w:r>
              <w:rPr>
                <w:rFonts w:ascii="Book Antiqua" w:hAnsi="Book Antiqua"/>
                <w:sz w:val="24"/>
              </w:rPr>
              <w:t xml:space="preserve">NOT </w:t>
            </w:r>
            <w:r>
              <w:rPr>
                <w:rFonts w:ascii="Book Antiqua" w:hAnsi="Book Antiqua"/>
                <w:sz w:val="24"/>
              </w:rPr>
              <w:t>notified.</w:t>
            </w:r>
          </w:p>
        </w:tc>
      </w:tr>
      <w:tr w:rsidR="008E1DB5" w:rsidRPr="006A19EE" w14:paraId="7935DF44" w14:textId="77777777" w:rsidTr="00513744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44DCF0" w14:textId="77777777" w:rsidR="008E1DB5" w:rsidRPr="006A19EE" w:rsidRDefault="008E1DB5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Status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DCAF17" w14:textId="081A6A9F" w:rsidR="008E1DB5" w:rsidRPr="006A19EE" w:rsidRDefault="00120C08" w:rsidP="00513744">
            <w:pPr>
              <w:pStyle w:val="GraphicAnchor"/>
              <w:rPr>
                <w:rFonts w:ascii="Book Antiqua" w:hAnsi="Book Antiqua"/>
                <w:b/>
                <w:bCs/>
                <w:color w:val="FF0000"/>
                <w:sz w:val="24"/>
              </w:rPr>
            </w:pPr>
            <w:r>
              <w:rPr>
                <w:rFonts w:ascii="Book Antiqua" w:hAnsi="Book Antiqua"/>
                <w:b/>
                <w:bCs/>
                <w:color w:val="FF0000"/>
                <w:sz w:val="24"/>
              </w:rPr>
              <w:t>Fail</w:t>
            </w:r>
          </w:p>
        </w:tc>
      </w:tr>
      <w:tr w:rsidR="008E1DB5" w:rsidRPr="006A19EE" w14:paraId="1C1ED7A7" w14:textId="77777777" w:rsidTr="00513744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C332B5" w14:textId="77777777" w:rsidR="008E1DB5" w:rsidRPr="006A19EE" w:rsidRDefault="008E1DB5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Created By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7D1F19" w14:textId="77777777" w:rsidR="008E1DB5" w:rsidRPr="006A19EE" w:rsidRDefault="008E1DB5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Mujtaba</w:t>
            </w:r>
            <w:r w:rsidRPr="006A19EE">
              <w:rPr>
                <w:rFonts w:ascii="Book Antiqua" w:hAnsi="Book Antiqua"/>
                <w:sz w:val="24"/>
              </w:rPr>
              <w:t xml:space="preserve"> </w:t>
            </w:r>
          </w:p>
        </w:tc>
      </w:tr>
      <w:tr w:rsidR="008E1DB5" w:rsidRPr="006A19EE" w14:paraId="161E0BA8" w14:textId="77777777" w:rsidTr="00513744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43E5C7" w14:textId="77777777" w:rsidR="008E1DB5" w:rsidRPr="006A19EE" w:rsidRDefault="008E1DB5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Date of Creation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D2E167" w14:textId="77777777" w:rsidR="008E1DB5" w:rsidRPr="006A19EE" w:rsidRDefault="008E1DB5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11/1/2023</w:t>
            </w:r>
          </w:p>
        </w:tc>
      </w:tr>
      <w:tr w:rsidR="008E1DB5" w:rsidRPr="006A19EE" w14:paraId="6783797C" w14:textId="77777777" w:rsidTr="00513744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B1DA57" w14:textId="77777777" w:rsidR="008E1DB5" w:rsidRPr="006A19EE" w:rsidRDefault="008E1DB5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Executed By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11F8D2" w14:textId="77777777" w:rsidR="008E1DB5" w:rsidRPr="006A19EE" w:rsidRDefault="008E1DB5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Mujtaba</w:t>
            </w:r>
            <w:r w:rsidRPr="006A19EE">
              <w:rPr>
                <w:rFonts w:ascii="Book Antiqua" w:hAnsi="Book Antiqua"/>
                <w:sz w:val="24"/>
              </w:rPr>
              <w:t xml:space="preserve"> </w:t>
            </w:r>
          </w:p>
        </w:tc>
      </w:tr>
      <w:tr w:rsidR="008E1DB5" w:rsidRPr="006A19EE" w14:paraId="2FF74FD0" w14:textId="77777777" w:rsidTr="00513744">
        <w:trPr>
          <w:trHeight w:val="600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9D88B26" w14:textId="77777777" w:rsidR="008E1DB5" w:rsidRPr="006A19EE" w:rsidRDefault="008E1DB5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Date of Execution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7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5F095F" w14:textId="77777777" w:rsidR="008E1DB5" w:rsidRPr="006A19EE" w:rsidRDefault="008E1DB5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11/1/2023</w:t>
            </w:r>
          </w:p>
        </w:tc>
      </w:tr>
      <w:tr w:rsidR="008E1DB5" w:rsidRPr="006A19EE" w14:paraId="5A858A59" w14:textId="77777777" w:rsidTr="00513744">
        <w:trPr>
          <w:trHeight w:val="789"/>
        </w:trPr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BDB149" w14:textId="77777777" w:rsidR="008E1DB5" w:rsidRPr="006A19EE" w:rsidRDefault="008E1DB5" w:rsidP="00513744">
            <w:pPr>
              <w:pStyle w:val="GraphicAnchor"/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>Test Environment</w:t>
            </w:r>
          </w:p>
        </w:tc>
        <w:tc>
          <w:tcPr>
            <w:tcW w:w="8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470561" w14:textId="77777777" w:rsidR="008E1DB5" w:rsidRDefault="006A19EE" w:rsidP="00513744">
            <w:pPr>
              <w:pStyle w:val="GraphicAnchor"/>
              <w:numPr>
                <w:ilvl w:val="0"/>
                <w:numId w:val="30"/>
              </w:numPr>
              <w:rPr>
                <w:rFonts w:ascii="Book Antiqua" w:hAnsi="Book Antiqua"/>
                <w:sz w:val="24"/>
              </w:rPr>
            </w:pPr>
            <w:r w:rsidRPr="006A19EE">
              <w:rPr>
                <w:rFonts w:ascii="Book Antiqua" w:hAnsi="Book Antiqua"/>
                <w:sz w:val="24"/>
              </w:rPr>
              <w:t xml:space="preserve">OS: </w:t>
            </w:r>
            <w:r w:rsidR="008E1DB5">
              <w:rPr>
                <w:rFonts w:ascii="Book Antiqua" w:hAnsi="Book Antiqua"/>
                <w:sz w:val="24"/>
              </w:rPr>
              <w:t>Android OS</w:t>
            </w:r>
          </w:p>
          <w:p w14:paraId="0CA61523" w14:textId="77777777" w:rsidR="006A19EE" w:rsidRPr="006A19EE" w:rsidRDefault="008E1DB5" w:rsidP="00513744">
            <w:pPr>
              <w:pStyle w:val="GraphicAnchor"/>
              <w:numPr>
                <w:ilvl w:val="0"/>
                <w:numId w:val="30"/>
              </w:numPr>
              <w:rPr>
                <w:rFonts w:ascii="Book Antiqua" w:hAnsi="Book Antiqua"/>
                <w:sz w:val="24"/>
              </w:rPr>
            </w:pPr>
            <w:r>
              <w:rPr>
                <w:rFonts w:ascii="Book Antiqua" w:hAnsi="Book Antiqua"/>
                <w:sz w:val="24"/>
              </w:rPr>
              <w:t>Server: Apache</w:t>
            </w:r>
          </w:p>
        </w:tc>
      </w:tr>
    </w:tbl>
    <w:p w14:paraId="2CC41A4B" w14:textId="7A316A83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p w14:paraId="54D0176E" w14:textId="4E1FA9E8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p w14:paraId="2FC6060B" w14:textId="5AE2A8E3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p w14:paraId="447604F3" w14:textId="7EA8BB1C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p w14:paraId="2A1F2366" w14:textId="079DCE35" w:rsidR="003B28F7" w:rsidRDefault="003B28F7" w:rsidP="006A19EE">
      <w:pPr>
        <w:pStyle w:val="GraphicAnchor"/>
        <w:rPr>
          <w:rFonts w:ascii="Book Antiqua" w:hAnsi="Book Antiqua"/>
          <w:sz w:val="24"/>
        </w:rPr>
      </w:pPr>
    </w:p>
    <w:p w14:paraId="2D44B4A0" w14:textId="77C5376B" w:rsidR="003B28F7" w:rsidRPr="00120C08" w:rsidRDefault="00120C08" w:rsidP="00120C08">
      <w:pPr>
        <w:pStyle w:val="GraphicAnchor"/>
        <w:jc w:val="center"/>
        <w:rPr>
          <w:rFonts w:ascii="Book Antiqua" w:hAnsi="Book Antiqua"/>
          <w:b/>
          <w:bCs/>
          <w:sz w:val="24"/>
          <w:u w:val="single"/>
        </w:rPr>
      </w:pPr>
      <w:r w:rsidRPr="00120C08">
        <w:rPr>
          <w:rFonts w:ascii="Book Antiqua" w:hAnsi="Book Antiqua"/>
          <w:b/>
          <w:bCs/>
          <w:sz w:val="24"/>
          <w:u w:val="single"/>
        </w:rPr>
        <w:t>END</w:t>
      </w:r>
    </w:p>
    <w:sectPr w:rsidR="003B28F7" w:rsidRPr="00120C08" w:rsidSect="00E74B29">
      <w:footerReference w:type="even" r:id="rId11"/>
      <w:footerReference w:type="default" r:id="rId12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096C7" w14:textId="77777777" w:rsidR="00B171CC" w:rsidRDefault="00B171CC" w:rsidP="00E74B29">
      <w:r>
        <w:separator/>
      </w:r>
    </w:p>
  </w:endnote>
  <w:endnote w:type="continuationSeparator" w:id="0">
    <w:p w14:paraId="79665B8E" w14:textId="77777777" w:rsidR="00B171CC" w:rsidRDefault="00B171CC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3D577E4C" w14:textId="65476EE3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F477BF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094F390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D7859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3DBEBF24" w14:textId="77777777" w:rsidTr="006709F1">
      <w:tc>
        <w:tcPr>
          <w:tcW w:w="1079" w:type="dxa"/>
        </w:tcPr>
        <w:p w14:paraId="245EB9DD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610D0A5B" w14:textId="765445C2" w:rsidR="00E74B29" w:rsidRPr="00874FE7" w:rsidRDefault="00F477BF" w:rsidP="00785DC1">
          <w:pPr>
            <w:pStyle w:val="Footer"/>
          </w:pPr>
          <w:r>
            <w:t xml:space="preserve">MS Teams </w:t>
          </w:r>
          <w:r w:rsidR="00785DC1">
            <w:t>Test</w:t>
          </w:r>
          <w:r>
            <w:t xml:space="preserve"> Cases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4C53324E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2EBDADBC" w14:textId="77777777" w:rsidR="00E74B29" w:rsidRPr="00E74B29" w:rsidRDefault="00E74B29" w:rsidP="006709F1">
          <w:pPr>
            <w:pStyle w:val="Footer"/>
          </w:pPr>
        </w:p>
      </w:tc>
    </w:tr>
  </w:tbl>
  <w:p w14:paraId="59B7AA9C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065B4" w14:textId="77777777" w:rsidR="00B171CC" w:rsidRDefault="00B171CC" w:rsidP="00E74B29">
      <w:r>
        <w:separator/>
      </w:r>
    </w:p>
  </w:footnote>
  <w:footnote w:type="continuationSeparator" w:id="0">
    <w:p w14:paraId="1F8571BB" w14:textId="77777777" w:rsidR="00B171CC" w:rsidRDefault="00B171CC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3BFC"/>
    <w:multiLevelType w:val="hybridMultilevel"/>
    <w:tmpl w:val="419EC5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82B71"/>
    <w:multiLevelType w:val="hybridMultilevel"/>
    <w:tmpl w:val="D62623FA"/>
    <w:lvl w:ilvl="0" w:tplc="4DBA2E48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6216D"/>
    <w:multiLevelType w:val="hybridMultilevel"/>
    <w:tmpl w:val="96FA68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D14CF"/>
    <w:multiLevelType w:val="hybridMultilevel"/>
    <w:tmpl w:val="B5364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5B7403"/>
    <w:multiLevelType w:val="hybridMultilevel"/>
    <w:tmpl w:val="07406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950C56"/>
    <w:multiLevelType w:val="hybridMultilevel"/>
    <w:tmpl w:val="8812B00A"/>
    <w:lvl w:ilvl="0" w:tplc="8C7CDFBA">
      <w:start w:val="1"/>
      <w:numFmt w:val="bullet"/>
      <w:lvlText w:val="-"/>
      <w:lvlJc w:val="left"/>
      <w:pPr>
        <w:ind w:left="1080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2CB117B"/>
    <w:multiLevelType w:val="hybridMultilevel"/>
    <w:tmpl w:val="C7709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82D3E"/>
    <w:multiLevelType w:val="hybridMultilevel"/>
    <w:tmpl w:val="8188B804"/>
    <w:lvl w:ilvl="0" w:tplc="310E3CB6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B2062F"/>
    <w:multiLevelType w:val="hybridMultilevel"/>
    <w:tmpl w:val="E99A4B24"/>
    <w:lvl w:ilvl="0" w:tplc="56F43C5C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C9706B"/>
    <w:multiLevelType w:val="hybridMultilevel"/>
    <w:tmpl w:val="44B8CD30"/>
    <w:lvl w:ilvl="0" w:tplc="B59CD1D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AE362E"/>
    <w:multiLevelType w:val="hybridMultilevel"/>
    <w:tmpl w:val="98F8E67E"/>
    <w:lvl w:ilvl="0" w:tplc="66F4F5C2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8E02A0"/>
    <w:multiLevelType w:val="hybridMultilevel"/>
    <w:tmpl w:val="25BCE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C901A7"/>
    <w:multiLevelType w:val="hybridMultilevel"/>
    <w:tmpl w:val="0B3C7BC0"/>
    <w:lvl w:ilvl="0" w:tplc="007C00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9206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5041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A415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44F3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6C18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0AB3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D4F6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F02D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E7438CF"/>
    <w:multiLevelType w:val="hybridMultilevel"/>
    <w:tmpl w:val="296ECC68"/>
    <w:lvl w:ilvl="0" w:tplc="6178B4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1EAC6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7E4D4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07672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5690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1AAE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20FA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7AE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55A04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490A27"/>
    <w:multiLevelType w:val="hybridMultilevel"/>
    <w:tmpl w:val="7340BE52"/>
    <w:lvl w:ilvl="0" w:tplc="0250159C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2748B1"/>
    <w:multiLevelType w:val="hybridMultilevel"/>
    <w:tmpl w:val="E5F6B360"/>
    <w:lvl w:ilvl="0" w:tplc="13CCC22E">
      <w:start w:val="1"/>
      <w:numFmt w:val="bullet"/>
      <w:lvlText w:val=""/>
      <w:lvlJc w:val="left"/>
      <w:pPr>
        <w:ind w:left="108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6AD6487"/>
    <w:multiLevelType w:val="hybridMultilevel"/>
    <w:tmpl w:val="D8025A32"/>
    <w:lvl w:ilvl="0" w:tplc="B2DC4E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26BB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C004C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4CCB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A0A8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D0A21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44E4D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AB818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5889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F801B8"/>
    <w:multiLevelType w:val="hybridMultilevel"/>
    <w:tmpl w:val="190A04AA"/>
    <w:lvl w:ilvl="0" w:tplc="6A7C7B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35208E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CC825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2747C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8617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9848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F684C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07C0B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0E0DC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9570CE9"/>
    <w:multiLevelType w:val="hybridMultilevel"/>
    <w:tmpl w:val="C77096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8909C3"/>
    <w:multiLevelType w:val="hybridMultilevel"/>
    <w:tmpl w:val="DC8697EE"/>
    <w:lvl w:ilvl="0" w:tplc="9DFC622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D54F45"/>
    <w:multiLevelType w:val="hybridMultilevel"/>
    <w:tmpl w:val="AB4AC0E6"/>
    <w:lvl w:ilvl="0" w:tplc="86B0A53E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420125"/>
    <w:multiLevelType w:val="hybridMultilevel"/>
    <w:tmpl w:val="2F9263D8"/>
    <w:lvl w:ilvl="0" w:tplc="D9BEFC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28D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BA4FE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2726F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E873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AE01B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B900F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4001A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5BE5B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8E7622"/>
    <w:multiLevelType w:val="hybridMultilevel"/>
    <w:tmpl w:val="C77096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CE6BD5"/>
    <w:multiLevelType w:val="hybridMultilevel"/>
    <w:tmpl w:val="EDAC8AB6"/>
    <w:lvl w:ilvl="0" w:tplc="F526562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644919"/>
    <w:multiLevelType w:val="hybridMultilevel"/>
    <w:tmpl w:val="C77096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6F0DB8"/>
    <w:multiLevelType w:val="hybridMultilevel"/>
    <w:tmpl w:val="BC88275C"/>
    <w:lvl w:ilvl="0" w:tplc="EF0C5978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81647ED"/>
    <w:multiLevelType w:val="hybridMultilevel"/>
    <w:tmpl w:val="168425CA"/>
    <w:lvl w:ilvl="0" w:tplc="CE28859C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ED5462"/>
    <w:multiLevelType w:val="hybridMultilevel"/>
    <w:tmpl w:val="0882E4E0"/>
    <w:lvl w:ilvl="0" w:tplc="995CE92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082AEB"/>
    <w:multiLevelType w:val="hybridMultilevel"/>
    <w:tmpl w:val="C77096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4749681">
    <w:abstractNumId w:val="4"/>
  </w:num>
  <w:num w:numId="2" w16cid:durableId="1046638988">
    <w:abstractNumId w:val="2"/>
  </w:num>
  <w:num w:numId="3" w16cid:durableId="1924103417">
    <w:abstractNumId w:val="0"/>
  </w:num>
  <w:num w:numId="4" w16cid:durableId="1528955244">
    <w:abstractNumId w:val="6"/>
  </w:num>
  <w:num w:numId="5" w16cid:durableId="2107774699">
    <w:abstractNumId w:val="7"/>
  </w:num>
  <w:num w:numId="6" w16cid:durableId="174655973">
    <w:abstractNumId w:val="25"/>
  </w:num>
  <w:num w:numId="7" w16cid:durableId="1421947043">
    <w:abstractNumId w:val="23"/>
  </w:num>
  <w:num w:numId="8" w16cid:durableId="1493369560">
    <w:abstractNumId w:val="3"/>
  </w:num>
  <w:num w:numId="9" w16cid:durableId="2048987389">
    <w:abstractNumId w:val="19"/>
  </w:num>
  <w:num w:numId="10" w16cid:durableId="818959371">
    <w:abstractNumId w:val="29"/>
  </w:num>
  <w:num w:numId="11" w16cid:durableId="828062273">
    <w:abstractNumId w:val="5"/>
  </w:num>
  <w:num w:numId="12" w16cid:durableId="14964728">
    <w:abstractNumId w:val="12"/>
  </w:num>
  <w:num w:numId="13" w16cid:durableId="1541165501">
    <w:abstractNumId w:val="26"/>
  </w:num>
  <w:num w:numId="14" w16cid:durableId="1009405129">
    <w:abstractNumId w:val="24"/>
  </w:num>
  <w:num w:numId="15" w16cid:durableId="826286401">
    <w:abstractNumId w:val="27"/>
  </w:num>
  <w:num w:numId="16" w16cid:durableId="231157966">
    <w:abstractNumId w:val="8"/>
  </w:num>
  <w:num w:numId="17" w16cid:durableId="2110613571">
    <w:abstractNumId w:val="9"/>
  </w:num>
  <w:num w:numId="18" w16cid:durableId="1026372281">
    <w:abstractNumId w:val="11"/>
  </w:num>
  <w:num w:numId="19" w16cid:durableId="1678994664">
    <w:abstractNumId w:val="10"/>
  </w:num>
  <w:num w:numId="20" w16cid:durableId="1934433505">
    <w:abstractNumId w:val="1"/>
  </w:num>
  <w:num w:numId="21" w16cid:durableId="2110078731">
    <w:abstractNumId w:val="21"/>
  </w:num>
  <w:num w:numId="22" w16cid:durableId="1384256946">
    <w:abstractNumId w:val="15"/>
  </w:num>
  <w:num w:numId="23" w16cid:durableId="62529896">
    <w:abstractNumId w:val="28"/>
  </w:num>
  <w:num w:numId="24" w16cid:durableId="1088426263">
    <w:abstractNumId w:val="20"/>
  </w:num>
  <w:num w:numId="25" w16cid:durableId="1360742010">
    <w:abstractNumId w:val="16"/>
  </w:num>
  <w:num w:numId="26" w16cid:durableId="1108042520">
    <w:abstractNumId w:val="17"/>
  </w:num>
  <w:num w:numId="27" w16cid:durableId="1246840921">
    <w:abstractNumId w:val="14"/>
  </w:num>
  <w:num w:numId="28" w16cid:durableId="1105270866">
    <w:abstractNumId w:val="18"/>
  </w:num>
  <w:num w:numId="29" w16cid:durableId="819004605">
    <w:abstractNumId w:val="22"/>
  </w:num>
  <w:num w:numId="30" w16cid:durableId="10893230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removePersonalInformation/>
  <w:removeDateAndTime/>
  <w:attachedTemplate r:id="rId1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528C"/>
    <w:rsid w:val="00004892"/>
    <w:rsid w:val="00034B56"/>
    <w:rsid w:val="000732BE"/>
    <w:rsid w:val="00086FA5"/>
    <w:rsid w:val="000C4109"/>
    <w:rsid w:val="000E4641"/>
    <w:rsid w:val="00120C08"/>
    <w:rsid w:val="00133082"/>
    <w:rsid w:val="00151F66"/>
    <w:rsid w:val="00162AC6"/>
    <w:rsid w:val="00177F8D"/>
    <w:rsid w:val="00185F4A"/>
    <w:rsid w:val="001A03E2"/>
    <w:rsid w:val="001C34AE"/>
    <w:rsid w:val="001C3DB2"/>
    <w:rsid w:val="002007BD"/>
    <w:rsid w:val="00244F82"/>
    <w:rsid w:val="002531CE"/>
    <w:rsid w:val="00264207"/>
    <w:rsid w:val="00295AA8"/>
    <w:rsid w:val="002A1A16"/>
    <w:rsid w:val="002D2200"/>
    <w:rsid w:val="003B28F7"/>
    <w:rsid w:val="0040564B"/>
    <w:rsid w:val="00422238"/>
    <w:rsid w:val="00430B12"/>
    <w:rsid w:val="00460099"/>
    <w:rsid w:val="0048120C"/>
    <w:rsid w:val="00481C46"/>
    <w:rsid w:val="004909D9"/>
    <w:rsid w:val="0049605D"/>
    <w:rsid w:val="004B3686"/>
    <w:rsid w:val="00521481"/>
    <w:rsid w:val="00593753"/>
    <w:rsid w:val="005C69ED"/>
    <w:rsid w:val="006613CB"/>
    <w:rsid w:val="00665110"/>
    <w:rsid w:val="00666B0F"/>
    <w:rsid w:val="00670042"/>
    <w:rsid w:val="006709F1"/>
    <w:rsid w:val="00674923"/>
    <w:rsid w:val="00686610"/>
    <w:rsid w:val="00693330"/>
    <w:rsid w:val="00696CD7"/>
    <w:rsid w:val="006A1813"/>
    <w:rsid w:val="006A19EE"/>
    <w:rsid w:val="006A540A"/>
    <w:rsid w:val="006B7EE2"/>
    <w:rsid w:val="006C60E6"/>
    <w:rsid w:val="006C77DE"/>
    <w:rsid w:val="00725D52"/>
    <w:rsid w:val="0075701E"/>
    <w:rsid w:val="007678ED"/>
    <w:rsid w:val="00772A15"/>
    <w:rsid w:val="00775927"/>
    <w:rsid w:val="00785DC1"/>
    <w:rsid w:val="007926D5"/>
    <w:rsid w:val="00796CF7"/>
    <w:rsid w:val="007A15F8"/>
    <w:rsid w:val="00813039"/>
    <w:rsid w:val="00837914"/>
    <w:rsid w:val="00854D41"/>
    <w:rsid w:val="00862FE2"/>
    <w:rsid w:val="00874FE7"/>
    <w:rsid w:val="00896221"/>
    <w:rsid w:val="008A09D0"/>
    <w:rsid w:val="008C06ED"/>
    <w:rsid w:val="008D1239"/>
    <w:rsid w:val="008D48A5"/>
    <w:rsid w:val="008E196D"/>
    <w:rsid w:val="008E1DB5"/>
    <w:rsid w:val="00906A40"/>
    <w:rsid w:val="009176E3"/>
    <w:rsid w:val="00923BCE"/>
    <w:rsid w:val="00923EC6"/>
    <w:rsid w:val="00930593"/>
    <w:rsid w:val="009348E8"/>
    <w:rsid w:val="00952F7D"/>
    <w:rsid w:val="0095496A"/>
    <w:rsid w:val="00957BC4"/>
    <w:rsid w:val="009A38BA"/>
    <w:rsid w:val="009C0BD0"/>
    <w:rsid w:val="009D7E1C"/>
    <w:rsid w:val="009E34D5"/>
    <w:rsid w:val="009E5D91"/>
    <w:rsid w:val="00A02FAB"/>
    <w:rsid w:val="00A16FC6"/>
    <w:rsid w:val="00A3540F"/>
    <w:rsid w:val="00A35A07"/>
    <w:rsid w:val="00A44E11"/>
    <w:rsid w:val="00A46528"/>
    <w:rsid w:val="00AC321F"/>
    <w:rsid w:val="00AD3AF9"/>
    <w:rsid w:val="00AE5DE1"/>
    <w:rsid w:val="00B01F33"/>
    <w:rsid w:val="00B16C3E"/>
    <w:rsid w:val="00B171CC"/>
    <w:rsid w:val="00B43786"/>
    <w:rsid w:val="00B43E11"/>
    <w:rsid w:val="00B5770C"/>
    <w:rsid w:val="00B63C57"/>
    <w:rsid w:val="00B77F5A"/>
    <w:rsid w:val="00B80713"/>
    <w:rsid w:val="00B87D83"/>
    <w:rsid w:val="00BB30A3"/>
    <w:rsid w:val="00BE7AAE"/>
    <w:rsid w:val="00C44E2D"/>
    <w:rsid w:val="00C52527"/>
    <w:rsid w:val="00C5508B"/>
    <w:rsid w:val="00C71A59"/>
    <w:rsid w:val="00C755AB"/>
    <w:rsid w:val="00C81A64"/>
    <w:rsid w:val="00CA0DFE"/>
    <w:rsid w:val="00D0024E"/>
    <w:rsid w:val="00D023E0"/>
    <w:rsid w:val="00D078D8"/>
    <w:rsid w:val="00D30D8E"/>
    <w:rsid w:val="00D43125"/>
    <w:rsid w:val="00D66A3A"/>
    <w:rsid w:val="00D90F6A"/>
    <w:rsid w:val="00DE528C"/>
    <w:rsid w:val="00DF198B"/>
    <w:rsid w:val="00E047E2"/>
    <w:rsid w:val="00E07C69"/>
    <w:rsid w:val="00E26BAB"/>
    <w:rsid w:val="00E326C1"/>
    <w:rsid w:val="00E54327"/>
    <w:rsid w:val="00E57D88"/>
    <w:rsid w:val="00E74B29"/>
    <w:rsid w:val="00E84645"/>
    <w:rsid w:val="00E850E9"/>
    <w:rsid w:val="00EB0659"/>
    <w:rsid w:val="00EE25EF"/>
    <w:rsid w:val="00F0346A"/>
    <w:rsid w:val="00F20304"/>
    <w:rsid w:val="00F26C5B"/>
    <w:rsid w:val="00F379B2"/>
    <w:rsid w:val="00F4042F"/>
    <w:rsid w:val="00F477BF"/>
    <w:rsid w:val="00F50791"/>
    <w:rsid w:val="00F5350F"/>
    <w:rsid w:val="00F629C4"/>
    <w:rsid w:val="00FB2F1A"/>
    <w:rsid w:val="00FE1F27"/>
    <w:rsid w:val="00FE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29833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923EC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01F3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8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D8F180E812A41A7AD9A44AC946F9A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3EA54F-7A11-42B5-8EF2-A50A1C5BBB15}"/>
      </w:docPartPr>
      <w:docPartBody>
        <w:p w:rsidR="0055555E" w:rsidRDefault="00000000">
          <w:pPr>
            <w:pStyle w:val="DD8F180E812A41A7AD9A44AC946F9A63"/>
          </w:pPr>
          <w:r w:rsidRPr="00DF198B">
            <w:t>—</w:t>
          </w:r>
        </w:p>
      </w:docPartBody>
    </w:docPart>
    <w:docPart>
      <w:docPartPr>
        <w:name w:val="A25E8C6A4E634E3E94D7068535156C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261755-A45D-4DC3-A772-D53482490E32}"/>
      </w:docPartPr>
      <w:docPartBody>
        <w:p w:rsidR="0055555E" w:rsidRDefault="00000000">
          <w:pPr>
            <w:pStyle w:val="A25E8C6A4E634E3E94D7068535156C40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950"/>
    <w:rsid w:val="0055555E"/>
    <w:rsid w:val="007A5CD6"/>
    <w:rsid w:val="009F44DE"/>
    <w:rsid w:val="00BD48EA"/>
    <w:rsid w:val="00D25502"/>
    <w:rsid w:val="00D52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D8F180E812A41A7AD9A44AC946F9A63">
    <w:name w:val="DD8F180E812A41A7AD9A44AC946F9A63"/>
  </w:style>
  <w:style w:type="paragraph" w:customStyle="1" w:styleId="A25E8C6A4E634E3E94D7068535156C40">
    <w:name w:val="A25E8C6A4E634E3E94D7068535156C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6</Pages>
  <Words>526</Words>
  <Characters>3001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2022-10-06T17:07:00Z</dcterms:created>
  <dcterms:modified xsi:type="dcterms:W3CDTF">2023-01-11T15:06:00Z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